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7A4907" w14:textId="07B0BF64" w:rsidR="00D077E9" w:rsidRDefault="000F4FD1" w:rsidP="00D70D02">
      <w:r>
        <w:rPr>
          <w:noProof/>
        </w:rPr>
        <w:drawing>
          <wp:anchor distT="0" distB="0" distL="114300" distR="114300" simplePos="0" relativeHeight="251662336" behindDoc="1" locked="0" layoutInCell="1" allowOverlap="1" wp14:anchorId="3BD9CD09" wp14:editId="19EBA444">
            <wp:simplePos x="0" y="0"/>
            <wp:positionH relativeFrom="column">
              <wp:posOffset>1493520</wp:posOffset>
            </wp:positionH>
            <wp:positionV relativeFrom="paragraph">
              <wp:posOffset>758190</wp:posOffset>
            </wp:positionV>
            <wp:extent cx="1219200" cy="1019175"/>
            <wp:effectExtent l="0" t="0" r="0" b="9525"/>
            <wp:wrapTight wrapText="bothSides">
              <wp:wrapPolygon edited="0">
                <wp:start x="0" y="0"/>
                <wp:lineTo x="0" y="21398"/>
                <wp:lineTo x="21263" y="21398"/>
                <wp:lineTo x="21263" y="0"/>
                <wp:lineTo x="0" y="0"/>
              </wp:wrapPolygon>
            </wp:wrapTight>
            <wp:docPr id="4" name="Picture 4" descr="Icon&#10;&#10;Description automatically generated with low confidenc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with low confidence">
                      <a:extLst>
                        <a:ext uri="{C183D7F6-B498-43B3-948B-1728B52AA6E4}">
                          <adec:decorative xmlns:adec="http://schemas.microsoft.com/office/drawing/2017/decorative" val="0"/>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19200" cy="1019175"/>
                    </a:xfrm>
                    <a:prstGeom prst="rect">
                      <a:avLst/>
                    </a:prstGeom>
                  </pic:spPr>
                </pic:pic>
              </a:graphicData>
            </a:graphic>
            <wp14:sizeRelH relativeFrom="margin">
              <wp14:pctWidth>0</wp14:pctWidth>
            </wp14:sizeRelH>
            <wp14:sizeRelV relativeFrom="margin">
              <wp14:pctHeight>0</wp14:pctHeight>
            </wp14:sizeRelV>
          </wp:anchor>
        </w:drawing>
      </w:r>
      <w:r w:rsidR="00D077E9">
        <w:rPr>
          <w:noProof/>
        </w:rPr>
        <w:drawing>
          <wp:anchor distT="0" distB="0" distL="114300" distR="114300" simplePos="0" relativeHeight="251658240" behindDoc="1" locked="0" layoutInCell="1" allowOverlap="1" wp14:anchorId="71A099CC" wp14:editId="3279225D">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610"/>
      </w:tblGrid>
      <w:tr w:rsidR="00D077E9" w14:paraId="1A70C609" w14:textId="77777777" w:rsidTr="00D077E9">
        <w:trPr>
          <w:trHeight w:val="1894"/>
        </w:trPr>
        <w:tc>
          <w:tcPr>
            <w:tcW w:w="5580" w:type="dxa"/>
            <w:tcBorders>
              <w:top w:val="nil"/>
              <w:left w:val="nil"/>
              <w:bottom w:val="nil"/>
              <w:right w:val="nil"/>
            </w:tcBorders>
          </w:tcPr>
          <w:p w14:paraId="755067DC" w14:textId="331A014D" w:rsidR="00D077E9" w:rsidRDefault="00D077E9" w:rsidP="00D077E9">
            <w:r>
              <w:rPr>
                <w:noProof/>
              </w:rPr>
              <mc:AlternateContent>
                <mc:Choice Requires="wps">
                  <w:drawing>
                    <wp:inline distT="0" distB="0" distL="0" distR="0" wp14:anchorId="5CFFC3EA" wp14:editId="4E07CB09">
                      <wp:extent cx="3562350" cy="1609725"/>
                      <wp:effectExtent l="0" t="0" r="0" b="0"/>
                      <wp:docPr id="8" name="Text Box 8"/>
                      <wp:cNvGraphicFramePr/>
                      <a:graphic xmlns:a="http://schemas.openxmlformats.org/drawingml/2006/main">
                        <a:graphicData uri="http://schemas.microsoft.com/office/word/2010/wordprocessingShape">
                          <wps:wsp>
                            <wps:cNvSpPr txBox="1"/>
                            <wps:spPr>
                              <a:xfrm>
                                <a:off x="0" y="0"/>
                                <a:ext cx="3562350" cy="1609725"/>
                              </a:xfrm>
                              <a:prstGeom prst="rect">
                                <a:avLst/>
                              </a:prstGeom>
                              <a:noFill/>
                              <a:ln w="6350">
                                <a:noFill/>
                              </a:ln>
                            </wps:spPr>
                            <wps:txbx>
                              <w:txbxContent>
                                <w:p w14:paraId="5AC044FF" w14:textId="707A7B41" w:rsidR="00D077E9" w:rsidRPr="00D86945" w:rsidRDefault="000F4FD1" w:rsidP="00D077E9">
                                  <w:pPr>
                                    <w:pStyle w:val="Title"/>
                                  </w:pPr>
                                  <w:r w:rsidRPr="000F4FD1">
                                    <w:rPr>
                                      <w:sz w:val="40"/>
                                      <w:szCs w:val="32"/>
                                    </w:rPr>
                                    <w:t>PERSONAL EXPENSE TRACKER</w:t>
                                  </w:r>
                                </w:p>
                                <w:p w14:paraId="1D23C933" w14:textId="524ED658" w:rsidR="00D077E9" w:rsidRPr="00D86945" w:rsidRDefault="000F4FD1" w:rsidP="00D077E9">
                                  <w:pPr>
                                    <w:pStyle w:val="Title"/>
                                    <w:spacing w:after="0"/>
                                  </w:pPr>
                                  <w:r>
                                    <w:t>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CFFC3EA" id="_x0000_t202" coordsize="21600,21600" o:spt="202" path="m,l,21600r21600,l21600,xe">
                      <v:stroke joinstyle="miter"/>
                      <v:path gradientshapeok="t" o:connecttype="rect"/>
                    </v:shapetype>
                    <v:shape id="Text Box 8" o:spid="_x0000_s1026" type="#_x0000_t202" style="width:280.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" filled="f" stroked="f" strokeweight=".5pt">
                      <v:textbox>
                        <w:txbxContent>
                          <w:p w14:paraId="5AC044FF" w14:textId="707A7B41" w:rsidR="00D077E9" w:rsidRPr="00D86945" w:rsidRDefault="000F4FD1" w:rsidP="00D077E9">
                            <w:pPr>
                              <w:pStyle w:val="Title"/>
                            </w:pPr>
                            <w:r w:rsidRPr="000F4FD1">
                              <w:rPr>
                                <w:sz w:val="40"/>
                                <w:szCs w:val="32"/>
                              </w:rPr>
                              <w:t>PERSONAL EXPENSE TRACKER</w:t>
                            </w:r>
                          </w:p>
                          <w:p w14:paraId="1D23C933" w14:textId="524ED658" w:rsidR="00D077E9" w:rsidRPr="00D86945" w:rsidRDefault="000F4FD1" w:rsidP="00D077E9">
                            <w:pPr>
                              <w:pStyle w:val="Title"/>
                              <w:spacing w:after="0"/>
                            </w:pPr>
                            <w:r>
                              <w:t>2021</w:t>
                            </w:r>
                          </w:p>
                        </w:txbxContent>
                      </v:textbox>
                      <w10:anchorlock/>
                    </v:shape>
                  </w:pict>
                </mc:Fallback>
              </mc:AlternateContent>
            </w:r>
          </w:p>
          <w:p w14:paraId="28AD465A" w14:textId="77777777" w:rsidR="00D077E9" w:rsidRDefault="00D077E9" w:rsidP="00D077E9">
            <w:r>
              <w:rPr>
                <w:noProof/>
              </w:rPr>
              <mc:AlternateContent>
                <mc:Choice Requires="wps">
                  <w:drawing>
                    <wp:inline distT="0" distB="0" distL="0" distR="0" wp14:anchorId="6E9C820B" wp14:editId="0535CC7F">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73A6B27"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462F4741" w14:textId="77777777" w:rsidTr="00D077E9">
        <w:trPr>
          <w:trHeight w:val="7636"/>
        </w:trPr>
        <w:tc>
          <w:tcPr>
            <w:tcW w:w="5580" w:type="dxa"/>
            <w:tcBorders>
              <w:top w:val="nil"/>
              <w:left w:val="nil"/>
              <w:bottom w:val="nil"/>
              <w:right w:val="nil"/>
            </w:tcBorders>
          </w:tcPr>
          <w:p w14:paraId="736A0ADA" w14:textId="6EE40C5E" w:rsidR="00D077E9" w:rsidRDefault="00D077E9" w:rsidP="00D077E9">
            <w:pPr>
              <w:rPr>
                <w:noProof/>
              </w:rPr>
            </w:pPr>
          </w:p>
        </w:tc>
      </w:tr>
      <w:tr w:rsidR="00D077E9" w14:paraId="3ADC9313" w14:textId="77777777" w:rsidTr="00D077E9">
        <w:trPr>
          <w:trHeight w:val="2171"/>
        </w:trPr>
        <w:tc>
          <w:tcPr>
            <w:tcW w:w="5580" w:type="dxa"/>
            <w:tcBorders>
              <w:top w:val="nil"/>
              <w:left w:val="nil"/>
              <w:bottom w:val="nil"/>
              <w:right w:val="nil"/>
            </w:tcBorders>
          </w:tcPr>
          <w:sdt>
            <w:sdtPr>
              <w:id w:val="1080870105"/>
              <w:placeholder>
                <w:docPart w:val="F57DF88B36864E5597D4AA9C375AFD6B"/>
              </w:placeholder>
              <w15:appearance w15:val="hidden"/>
            </w:sdtPr>
            <w:sdtEndPr>
              <w:rPr>
                <w:bCs/>
                <w:color w:val="0070C0"/>
              </w:rPr>
            </w:sdtEndPr>
            <w:sdtContent>
              <w:p w14:paraId="1ECD5E69" w14:textId="1D905502" w:rsidR="00D077E9" w:rsidRPr="00AC5AEB" w:rsidRDefault="00D077E9" w:rsidP="00D077E9">
                <w:pPr>
                  <w:rPr>
                    <w:bCs/>
                    <w:color w:val="0070C0"/>
                  </w:rPr>
                </w:pPr>
                <w:r w:rsidRPr="00AC5AEB">
                  <w:rPr>
                    <w:rStyle w:val="SubtitleChar"/>
                    <w:bCs/>
                    <w:color w:val="0070C0"/>
                  </w:rPr>
                  <w:fldChar w:fldCharType="begin"/>
                </w:r>
                <w:r w:rsidRPr="00AC5AEB">
                  <w:rPr>
                    <w:rStyle w:val="SubtitleChar"/>
                    <w:bCs/>
                    <w:color w:val="0070C0"/>
                  </w:rPr>
                  <w:instrText xml:space="preserve"> DATE  \@ "MMMM d"  \* MERGEFORMAT </w:instrText>
                </w:r>
                <w:r w:rsidRPr="00AC5AEB">
                  <w:rPr>
                    <w:rStyle w:val="SubtitleChar"/>
                    <w:bCs/>
                    <w:color w:val="0070C0"/>
                  </w:rPr>
                  <w:fldChar w:fldCharType="separate"/>
                </w:r>
                <w:r w:rsidR="00EF623B">
                  <w:rPr>
                    <w:rStyle w:val="SubtitleChar"/>
                    <w:bCs/>
                    <w:noProof/>
                    <w:color w:val="0070C0"/>
                  </w:rPr>
                  <w:t>July 13</w:t>
                </w:r>
                <w:r w:rsidRPr="00AC5AEB">
                  <w:rPr>
                    <w:rStyle w:val="SubtitleChar"/>
                    <w:bCs/>
                    <w:color w:val="0070C0"/>
                  </w:rPr>
                  <w:fldChar w:fldCharType="end"/>
                </w:r>
              </w:p>
            </w:sdtContent>
          </w:sdt>
          <w:p w14:paraId="47AB94CC"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7BF2D835" wp14:editId="2E5D72AC">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651F811"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1C7827DC" w14:textId="77777777" w:rsidR="00D077E9" w:rsidRDefault="00D077E9" w:rsidP="00D077E9">
            <w:pPr>
              <w:rPr>
                <w:noProof/>
                <w:sz w:val="10"/>
                <w:szCs w:val="10"/>
              </w:rPr>
            </w:pPr>
          </w:p>
          <w:p w14:paraId="489DDCEB" w14:textId="77777777" w:rsidR="00D077E9" w:rsidRDefault="00D077E9" w:rsidP="00D077E9">
            <w:pPr>
              <w:rPr>
                <w:noProof/>
                <w:sz w:val="10"/>
                <w:szCs w:val="10"/>
              </w:rPr>
            </w:pPr>
          </w:p>
          <w:p w14:paraId="6B30ED79" w14:textId="0487F0D2" w:rsidR="00D077E9" w:rsidRPr="00CF2C38" w:rsidRDefault="00291470" w:rsidP="00D077E9">
            <w:pPr>
              <w:rPr>
                <w:sz w:val="24"/>
                <w:szCs w:val="20"/>
              </w:rPr>
            </w:pPr>
            <w:sdt>
              <w:sdtPr>
                <w:id w:val="-1740469667"/>
                <w:placeholder>
                  <w:docPart w:val="4AA6E93FF123445EAD13EBBED1EF501F"/>
                </w:placeholder>
                <w15:appearance w15:val="hidden"/>
              </w:sdtPr>
              <w:sdtEndPr>
                <w:rPr>
                  <w:sz w:val="24"/>
                  <w:szCs w:val="20"/>
                </w:rPr>
              </w:sdtEndPr>
              <w:sdtContent>
                <w:r w:rsidR="000F4FD1" w:rsidRPr="00CF2C38">
                  <w:rPr>
                    <w:sz w:val="24"/>
                    <w:szCs w:val="20"/>
                  </w:rPr>
                  <w:t>G</w:t>
                </w:r>
                <w:r w:rsidR="00CF2C38" w:rsidRPr="00CF2C38">
                  <w:rPr>
                    <w:sz w:val="24"/>
                    <w:szCs w:val="20"/>
                  </w:rPr>
                  <w:t>ee</w:t>
                </w:r>
                <w:r w:rsidR="000F4FD1" w:rsidRPr="00CF2C38">
                  <w:rPr>
                    <w:sz w:val="24"/>
                    <w:szCs w:val="20"/>
                  </w:rPr>
                  <w:t>thanjali College of Engineering</w:t>
                </w:r>
                <w:r w:rsidR="00AC5AEB" w:rsidRPr="00CF2C38">
                  <w:rPr>
                    <w:sz w:val="24"/>
                    <w:szCs w:val="20"/>
                  </w:rPr>
                  <w:t xml:space="preserve"> &amp; Technology</w:t>
                </w:r>
              </w:sdtContent>
            </w:sdt>
          </w:p>
          <w:p w14:paraId="4F132D72" w14:textId="3BB9335F" w:rsidR="00D077E9" w:rsidRDefault="00D077E9" w:rsidP="00D077E9">
            <w:r w:rsidRPr="00B231E5">
              <w:t>Authored by:</w:t>
            </w:r>
            <w:r>
              <w:t xml:space="preserve"> </w:t>
            </w:r>
            <w:sdt>
              <w:sdtPr>
                <w:alias w:val="Your Name"/>
                <w:tag w:val="Your Name"/>
                <w:id w:val="-180584491"/>
                <w:placeholder>
                  <w:docPart w:val="4A17A1D00118420A8B7D2A8B64A96D86"/>
                </w:placeholder>
                <w:dataBinding w:prefixMappings="xmlns:ns0='http://schemas.microsoft.com/office/2006/coverPageProps' " w:xpath="/ns0:CoverPageProperties[1]/ns0:CompanyFax[1]" w:storeItemID="{55AF091B-3C7A-41E3-B477-F2FDAA23CFDA}"/>
                <w15:appearance w15:val="hidden"/>
                <w:text w:multiLine="1"/>
              </w:sdtPr>
              <w:sdtEndPr/>
              <w:sdtContent>
                <w:r w:rsidR="000F4FD1">
                  <w:t>Rohan Kausik Nandula</w:t>
                </w:r>
              </w:sdtContent>
            </w:sdt>
          </w:p>
          <w:p w14:paraId="2DC35D3C" w14:textId="77777777" w:rsidR="00D077E9" w:rsidRPr="00D86945" w:rsidRDefault="00D077E9" w:rsidP="00D077E9">
            <w:pPr>
              <w:rPr>
                <w:noProof/>
                <w:sz w:val="10"/>
                <w:szCs w:val="10"/>
              </w:rPr>
            </w:pPr>
          </w:p>
        </w:tc>
      </w:tr>
    </w:tbl>
    <w:p w14:paraId="3B03164C" w14:textId="6FBE1DEC" w:rsidR="00D077E9" w:rsidRDefault="00D077E9">
      <w:pPr>
        <w:spacing w:after="200"/>
      </w:pPr>
      <w:r>
        <w:rPr>
          <w:noProof/>
        </w:rPr>
        <mc:AlternateContent>
          <mc:Choice Requires="wps">
            <w:drawing>
              <wp:anchor distT="0" distB="0" distL="114300" distR="114300" simplePos="0" relativeHeight="251659264" behindDoc="1" locked="0" layoutInCell="1" allowOverlap="1" wp14:anchorId="120A0F9C" wp14:editId="44536E56">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692E21"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1C32568E" wp14:editId="522F3D7B">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6A9696"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p w14:paraId="007B25A6" w14:textId="7BC86DCF" w:rsidR="00D077E9" w:rsidRDefault="00CF2C38" w:rsidP="00D077E9">
      <w:pPr>
        <w:pStyle w:val="Heading1"/>
      </w:pPr>
      <w:r>
        <w:lastRenderedPageBreak/>
        <w:t xml:space="preserve">1 </w:t>
      </w:r>
      <w:r w:rsidR="000F4FD1">
        <w:t>Introduction</w:t>
      </w:r>
    </w:p>
    <w:tbl>
      <w:tblPr>
        <w:tblW w:w="9999" w:type="dxa"/>
        <w:tblInd w:w="40" w:type="dxa"/>
        <w:tblCellMar>
          <w:left w:w="0" w:type="dxa"/>
          <w:right w:w="0" w:type="dxa"/>
        </w:tblCellMar>
        <w:tblLook w:val="0000" w:firstRow="0" w:lastRow="0" w:firstColumn="0" w:lastColumn="0" w:noHBand="0" w:noVBand="0"/>
      </w:tblPr>
      <w:tblGrid>
        <w:gridCol w:w="10663"/>
      </w:tblGrid>
      <w:tr w:rsidR="00D077E9" w14:paraId="55FD8F7E" w14:textId="77777777" w:rsidTr="00DF027C">
        <w:trPr>
          <w:trHeight w:val="3546"/>
        </w:trPr>
        <w:tc>
          <w:tcPr>
            <w:tcW w:w="9999" w:type="dxa"/>
          </w:tcPr>
          <w:sdt>
            <w:sdtPr>
              <w:id w:val="1660650702"/>
              <w:placeholder>
                <w:docPart w:val="FFBACE5372F544EC931844A656864BD6"/>
              </w:placeholder>
              <w15:dataBinding w:prefixMappings="xmlns:ns0='http://schemas.microsoft.com/temp/samples' " w:xpath="/ns0:employees[1]/ns0:employee[1]/ns0:CompanyName[1]" w:storeItemID="{00000000-0000-0000-0000-000000000000}"/>
              <w15:appearance w15:val="hidden"/>
            </w:sdtPr>
            <w:sdtEndPr>
              <w:rPr>
                <w:b/>
                <w:bCs/>
              </w:rPr>
            </w:sdtEndPr>
            <w:sdtContent>
              <w:p w14:paraId="0F600216" w14:textId="167F0E75" w:rsidR="00D077E9" w:rsidRPr="00AC5AEB" w:rsidRDefault="00CF2C38" w:rsidP="00DF027C">
                <w:pPr>
                  <w:pStyle w:val="Heading2"/>
                  <w:rPr>
                    <w:b/>
                    <w:bCs/>
                  </w:rPr>
                </w:pPr>
                <w:r>
                  <w:t xml:space="preserve">1.1 </w:t>
                </w:r>
                <w:r w:rsidR="000F4FD1" w:rsidRPr="00AC5AEB">
                  <w:rPr>
                    <w:b/>
                    <w:bCs/>
                  </w:rPr>
                  <w:t>Overview</w:t>
                </w:r>
              </w:p>
            </w:sdtContent>
          </w:sdt>
          <w:p w14:paraId="713CC2FB" w14:textId="77777777" w:rsidR="00DF027C" w:rsidRDefault="00DF027C" w:rsidP="00DF027C"/>
          <w:p w14:paraId="43111D58" w14:textId="70B65D4F" w:rsidR="00DF027C" w:rsidRPr="00DF027C" w:rsidRDefault="00AC5AEB" w:rsidP="00DF027C">
            <w:pPr>
              <w:pStyle w:val="Content"/>
            </w:pPr>
            <w:r>
              <w:t>As part of GCET Internship program management for students , I got an opportunity to work on “</w:t>
            </w:r>
            <w:r w:rsidRPr="00AC5AEB">
              <w:rPr>
                <w:b/>
                <w:bCs/>
              </w:rPr>
              <w:t>Personal Expense Tracker</w:t>
            </w:r>
            <w:r>
              <w:t>” , a miniscule project , which provides an ability for end users to manage life cycle of various expenses incurred by them on a monthly basis.</w:t>
            </w:r>
          </w:p>
          <w:p w14:paraId="029F8879" w14:textId="7FF9183D" w:rsidR="00DF027C" w:rsidRDefault="00DF027C" w:rsidP="00DF027C"/>
          <w:sdt>
            <w:sdtPr>
              <w:id w:val="116188987"/>
              <w:placeholder>
                <w:docPart w:val="0646C3A78C9B4FFB9392450D6E25E448"/>
              </w:placeholder>
              <w15:dataBinding w:prefixMappings="xmlns:ns0='http://schemas.microsoft.com/temp/samples' " w:xpath="/ns0:employees[1]/ns0:employee[1]/ns0:CompanyName[1]" w:storeItemID="{00000000-0000-0000-0000-000000000000}"/>
              <w15:appearance w15:val="hidden"/>
            </w:sdtPr>
            <w:sdtEndPr>
              <w:rPr>
                <w:b/>
                <w:bCs/>
              </w:rPr>
            </w:sdtEndPr>
            <w:sdtContent>
              <w:p w14:paraId="1AC9A362" w14:textId="1B7F4F97" w:rsidR="00AC5AEB" w:rsidRPr="00AC5AEB" w:rsidRDefault="00CF2C38" w:rsidP="00AC5AEB">
                <w:pPr>
                  <w:pStyle w:val="Heading2"/>
                  <w:rPr>
                    <w:b/>
                    <w:bCs/>
                  </w:rPr>
                </w:pPr>
                <w:r>
                  <w:t xml:space="preserve">1.2 </w:t>
                </w:r>
                <w:r w:rsidR="00AC5AEB" w:rsidRPr="00AC5AEB">
                  <w:rPr>
                    <w:b/>
                    <w:bCs/>
                  </w:rPr>
                  <w:t>Purpose</w:t>
                </w:r>
              </w:p>
            </w:sdtContent>
          </w:sdt>
          <w:p w14:paraId="1223D386" w14:textId="77777777" w:rsidR="00AC5AEB" w:rsidRDefault="00AC5AEB" w:rsidP="00DF027C"/>
          <w:p w14:paraId="195C984E" w14:textId="77777777" w:rsidR="00AC5AEB" w:rsidRDefault="00AC5AEB" w:rsidP="00AC5AEB">
            <w:pPr>
              <w:pStyle w:val="Content"/>
            </w:pPr>
            <w:r>
              <w:t>Smart Internz group collaborated with GCET to envision an approach and provide students an opportunity to understand latest technologies and trends. Developing project would help students to understand current market requirements and enhance their abilities to design and deliver such solutions in future.</w:t>
            </w:r>
          </w:p>
          <w:p w14:paraId="3D4332B8" w14:textId="3839B835" w:rsidR="00DF027C" w:rsidRDefault="00AC5AEB" w:rsidP="00AC5AEB">
            <w:pPr>
              <w:pStyle w:val="Content"/>
            </w:pPr>
            <w:r>
              <w:t xml:space="preserve">  </w:t>
            </w:r>
          </w:p>
        </w:tc>
      </w:tr>
      <w:tr w:rsidR="00DF027C" w14:paraId="12CAD213" w14:textId="77777777" w:rsidTr="00DF027C">
        <w:trPr>
          <w:trHeight w:val="1899"/>
        </w:trPr>
        <w:tc>
          <w:tcPr>
            <w:tcW w:w="9999" w:type="dxa"/>
            <w:shd w:val="clear" w:color="auto" w:fill="F2F2F2" w:themeFill="background1" w:themeFillShade="F2"/>
            <w:vAlign w:val="center"/>
          </w:tcPr>
          <w:p w14:paraId="7B76ACA9" w14:textId="77777777" w:rsidR="00DF027C" w:rsidRPr="00DF027C" w:rsidRDefault="00DF027C" w:rsidP="00DF027C">
            <w:pPr>
              <w:pStyle w:val="EmphasisText"/>
              <w:jc w:val="center"/>
            </w:pPr>
            <w:r>
              <w:rPr>
                <w:noProof/>
              </w:rPr>
              <mc:AlternateContent>
                <mc:Choice Requires="wps">
                  <w:drawing>
                    <wp:inline distT="0" distB="0" distL="0" distR="0" wp14:anchorId="795684DA" wp14:editId="763B609E">
                      <wp:extent cx="6162675" cy="1000125"/>
                      <wp:effectExtent l="0" t="0" r="0" b="0"/>
                      <wp:docPr id="7" name="Text Box 7"/>
                      <wp:cNvGraphicFramePr/>
                      <a:graphic xmlns:a="http://schemas.openxmlformats.org/drawingml/2006/main">
                        <a:graphicData uri="http://schemas.microsoft.com/office/word/2010/wordprocessingShape">
                          <wps:wsp>
                            <wps:cNvSpPr txBox="1"/>
                            <wps:spPr>
                              <a:xfrm>
                                <a:off x="0" y="0"/>
                                <a:ext cx="6162675" cy="1000125"/>
                              </a:xfrm>
                              <a:prstGeom prst="rect">
                                <a:avLst/>
                              </a:prstGeom>
                              <a:noFill/>
                              <a:ln w="6350">
                                <a:noFill/>
                              </a:ln>
                            </wps:spPr>
                            <wps:txbx>
                              <w:txbxContent>
                                <w:p w14:paraId="3B51F1C6" w14:textId="1D9DA0BD" w:rsidR="00DF027C" w:rsidRDefault="00DF027C" w:rsidP="00DF027C">
                                  <w:pPr>
                                    <w:jc w:val="center"/>
                                  </w:pPr>
                                  <w:r w:rsidRPr="00AC5AEB">
                                    <w:rPr>
                                      <w:i/>
                                      <w:sz w:val="32"/>
                                      <w:szCs w:val="20"/>
                                    </w:rPr>
                                    <w:t>“</w:t>
                                  </w:r>
                                  <w:r w:rsidR="00AC5AEB" w:rsidRPr="00AC5AEB">
                                    <w:rPr>
                                      <w:i/>
                                      <w:sz w:val="32"/>
                                      <w:szCs w:val="20"/>
                                    </w:rPr>
                                    <w:t>AWS Cloud based solution ‘APIfied’  along with Lambda functions</w:t>
                                  </w:r>
                                  <w:r w:rsidR="00AC5AEB">
                                    <w:rPr>
                                      <w:i/>
                                      <w:sz w:val="32"/>
                                      <w:szCs w:val="20"/>
                                    </w:rPr>
                                    <w:t xml:space="preserve"> and</w:t>
                                  </w:r>
                                  <w:r w:rsidR="00AC5AEB" w:rsidRPr="00AC5AEB">
                                    <w:rPr>
                                      <w:i/>
                                      <w:sz w:val="32"/>
                                      <w:szCs w:val="20"/>
                                    </w:rPr>
                                    <w:t xml:space="preserve"> No SQL DB </w:t>
                                  </w:r>
                                  <w:r w:rsidR="00AC5AEB">
                                    <w:rPr>
                                      <w:i/>
                                      <w:sz w:val="32"/>
                                      <w:szCs w:val="20"/>
                                    </w:rPr>
                                    <w:t>, UIX (</w:t>
                                  </w:r>
                                  <w:r w:rsidR="00AC5AEB" w:rsidRPr="00AC5AEB">
                                    <w:rPr>
                                      <w:i/>
                                      <w:sz w:val="32"/>
                                      <w:szCs w:val="20"/>
                                    </w:rPr>
                                    <w:t xml:space="preserve">front end using Python- Flask </w:t>
                                  </w:r>
                                  <w:r w:rsidR="00AC5AEB">
                                    <w:rPr>
                                      <w:i/>
                                      <w:sz w:val="32"/>
                                      <w:szCs w:val="20"/>
                                    </w:rPr>
                                    <w:t xml:space="preserve">web </w:t>
                                  </w:r>
                                  <w:r w:rsidR="00AC5AEB" w:rsidRPr="00AC5AEB">
                                    <w:rPr>
                                      <w:i/>
                                      <w:sz w:val="32"/>
                                      <w:szCs w:val="20"/>
                                    </w:rPr>
                                    <w:t>framework</w:t>
                                  </w:r>
                                  <w:r w:rsidR="00AC5AEB">
                                    <w:rPr>
                                      <w:i/>
                                      <w:sz w:val="32"/>
                                      <w:szCs w:val="20"/>
                                    </w:rPr>
                                    <w:t>)</w:t>
                                  </w:r>
                                  <w:r w:rsidR="00AC5AEB" w:rsidRPr="00AC5AEB">
                                    <w:rPr>
                                      <w:i/>
                                      <w:sz w:val="32"/>
                                      <w:szCs w:val="20"/>
                                    </w:rPr>
                                    <w:t xml:space="preserve"> and docker for build /containerization</w:t>
                                  </w:r>
                                  <w:r w:rsidR="00AC5AEB">
                                    <w:rPr>
                                      <w:i/>
                                      <w:sz w:val="32"/>
                                      <w:szCs w:val="20"/>
                                    </w:rPr>
                                    <w:t>/</w:t>
                                  </w:r>
                                  <w:r w:rsidR="00AC5AEB">
                                    <w:rPr>
                                      <w:i/>
                                      <w:sz w:val="36"/>
                                    </w:rPr>
                                    <w:t xml:space="preserve">deployment was </w:t>
                                  </w:r>
                                  <w:r w:rsidR="00B72031">
                                    <w:rPr>
                                      <w:i/>
                                      <w:sz w:val="36"/>
                                    </w:rPr>
                                    <w:t>developed</w:t>
                                  </w:r>
                                  <w:r w:rsidR="00AC5AEB">
                                    <w:rPr>
                                      <w:i/>
                                      <w:sz w:val="36"/>
                                    </w:rPr>
                                    <w:t xml:space="preserve">  </w:t>
                                  </w:r>
                                  <w:r>
                                    <w:rPr>
                                      <w:i/>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95684DA" id="Text Box 7" o:spid="_x0000_s1027" type="#_x0000_t202" style="width:485.25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" filled="f" stroked="f" strokeweight=".5pt">
                      <v:textbox>
                        <w:txbxContent>
                          <w:p w14:paraId="3B51F1C6" w14:textId="1D9DA0BD" w:rsidR="00DF027C" w:rsidRDefault="00DF027C" w:rsidP="00DF027C">
                            <w:pPr>
                              <w:jc w:val="center"/>
                            </w:pPr>
                            <w:r w:rsidRPr="00AC5AEB">
                              <w:rPr>
                                <w:i/>
                                <w:sz w:val="32"/>
                                <w:szCs w:val="20"/>
                              </w:rPr>
                              <w:t>“</w:t>
                            </w:r>
                            <w:r w:rsidR="00AC5AEB" w:rsidRPr="00AC5AEB">
                              <w:rPr>
                                <w:i/>
                                <w:sz w:val="32"/>
                                <w:szCs w:val="20"/>
                              </w:rPr>
                              <w:t>AWS Cloud based solution ‘APIfied’  along with Lambda functions</w:t>
                            </w:r>
                            <w:r w:rsidR="00AC5AEB">
                              <w:rPr>
                                <w:i/>
                                <w:sz w:val="32"/>
                                <w:szCs w:val="20"/>
                              </w:rPr>
                              <w:t xml:space="preserve"> and</w:t>
                            </w:r>
                            <w:r w:rsidR="00AC5AEB" w:rsidRPr="00AC5AEB">
                              <w:rPr>
                                <w:i/>
                                <w:sz w:val="32"/>
                                <w:szCs w:val="20"/>
                              </w:rPr>
                              <w:t xml:space="preserve"> No SQL DB </w:t>
                            </w:r>
                            <w:r w:rsidR="00AC5AEB">
                              <w:rPr>
                                <w:i/>
                                <w:sz w:val="32"/>
                                <w:szCs w:val="20"/>
                              </w:rPr>
                              <w:t>, UIX (</w:t>
                            </w:r>
                            <w:r w:rsidR="00AC5AEB" w:rsidRPr="00AC5AEB">
                              <w:rPr>
                                <w:i/>
                                <w:sz w:val="32"/>
                                <w:szCs w:val="20"/>
                              </w:rPr>
                              <w:t xml:space="preserve">front end using Python- Flask </w:t>
                            </w:r>
                            <w:r w:rsidR="00AC5AEB">
                              <w:rPr>
                                <w:i/>
                                <w:sz w:val="32"/>
                                <w:szCs w:val="20"/>
                              </w:rPr>
                              <w:t xml:space="preserve">web </w:t>
                            </w:r>
                            <w:r w:rsidR="00AC5AEB" w:rsidRPr="00AC5AEB">
                              <w:rPr>
                                <w:i/>
                                <w:sz w:val="32"/>
                                <w:szCs w:val="20"/>
                              </w:rPr>
                              <w:t>framework</w:t>
                            </w:r>
                            <w:r w:rsidR="00AC5AEB">
                              <w:rPr>
                                <w:i/>
                                <w:sz w:val="32"/>
                                <w:szCs w:val="20"/>
                              </w:rPr>
                              <w:t>)</w:t>
                            </w:r>
                            <w:r w:rsidR="00AC5AEB" w:rsidRPr="00AC5AEB">
                              <w:rPr>
                                <w:i/>
                                <w:sz w:val="32"/>
                                <w:szCs w:val="20"/>
                              </w:rPr>
                              <w:t xml:space="preserve"> and docker for build /containerization</w:t>
                            </w:r>
                            <w:r w:rsidR="00AC5AEB">
                              <w:rPr>
                                <w:i/>
                                <w:sz w:val="32"/>
                                <w:szCs w:val="20"/>
                              </w:rPr>
                              <w:t>/</w:t>
                            </w:r>
                            <w:r w:rsidR="00AC5AEB">
                              <w:rPr>
                                <w:i/>
                                <w:sz w:val="36"/>
                              </w:rPr>
                              <w:t xml:space="preserve">deployment was </w:t>
                            </w:r>
                            <w:r w:rsidR="00B72031">
                              <w:rPr>
                                <w:i/>
                                <w:sz w:val="36"/>
                              </w:rPr>
                              <w:t>developed</w:t>
                            </w:r>
                            <w:r w:rsidR="00AC5AEB">
                              <w:rPr>
                                <w:i/>
                                <w:sz w:val="36"/>
                              </w:rPr>
                              <w:t xml:space="preserve">  </w:t>
                            </w:r>
                            <w:r>
                              <w:rPr>
                                <w:i/>
                                <w:sz w:val="36"/>
                              </w:rPr>
                              <w:t>”</w:t>
                            </w:r>
                          </w:p>
                        </w:txbxContent>
                      </v:textbox>
                      <w10:anchorlock/>
                    </v:shape>
                  </w:pict>
                </mc:Fallback>
              </mc:AlternateContent>
            </w:r>
          </w:p>
        </w:tc>
      </w:tr>
      <w:tr w:rsidR="00DF027C" w14:paraId="7528B691" w14:textId="77777777" w:rsidTr="00DF027C">
        <w:trPr>
          <w:trHeight w:val="5931"/>
        </w:trPr>
        <w:tc>
          <w:tcPr>
            <w:tcW w:w="9999" w:type="dxa"/>
          </w:tcPr>
          <w:p w14:paraId="09E9CDFD" w14:textId="77777777" w:rsidR="00DF027C" w:rsidRDefault="00DF027C" w:rsidP="00DF027C">
            <w:pPr>
              <w:pStyle w:val="EmphasisText"/>
              <w:rPr>
                <w:i/>
                <w:sz w:val="36"/>
              </w:rPr>
            </w:pPr>
          </w:p>
          <w:sdt>
            <w:sdtPr>
              <w:id w:val="-415933964"/>
              <w:placeholder>
                <w:docPart w:val="2EFB645B39B5442CBE80553F8F7612C6"/>
              </w:placeholder>
              <w:temporary/>
              <w:showingPlcHdr/>
              <w15:appearance w15:val="hidden"/>
            </w:sdtPr>
            <w:sdtEndPr/>
            <w:sdtContent>
              <w:p w14:paraId="69902764" w14:textId="77777777" w:rsidR="00DF027C" w:rsidRPr="00DF027C" w:rsidRDefault="00DF027C" w:rsidP="00DF027C">
                <w:pPr>
                  <w:pStyle w:val="Content"/>
                </w:pPr>
                <w:r w:rsidRPr="00DF027C">
                  <w:t>To get started right away, just tap any placeholder text (such as this) and start typing to replace it with your own.</w:t>
                </w:r>
              </w:p>
            </w:sdtContent>
          </w:sdt>
          <w:p w14:paraId="5A442847" w14:textId="77777777" w:rsidR="00DF027C" w:rsidRDefault="00DF027C" w:rsidP="00DF027C">
            <w:pPr>
              <w:pStyle w:val="Content"/>
            </w:pPr>
          </w:p>
          <w:sdt>
            <w:sdtPr>
              <w:id w:val="1005247712"/>
              <w:placeholder>
                <w:docPart w:val="61D260159DA042F6B9432E83FA03154B"/>
              </w:placeholder>
              <w:temporary/>
              <w:showingPlcHdr/>
              <w15:appearance w15:val="hidden"/>
            </w:sdtPr>
            <w:sdtEndPr/>
            <w:sdtContent>
              <w:p w14:paraId="03CA1CCA" w14:textId="77777777" w:rsidR="00DF027C" w:rsidRDefault="00DF027C" w:rsidP="00DF027C">
                <w:pPr>
                  <w:pStyle w:val="Content"/>
                </w:pPr>
                <w:r w:rsidRPr="00DF027C">
                  <w:t xml:space="preserve">Want to insert a picture from your files or add a shape, text box, or table? You got it! On the Insert tab of the ribbon, just tap the option you need. </w:t>
                </w:r>
              </w:p>
            </w:sdtContent>
          </w:sdt>
          <w:p w14:paraId="7BBF218F" w14:textId="768D0860" w:rsidR="00DF027C" w:rsidRDefault="00DF027C" w:rsidP="00DF027C">
            <w:pPr>
              <w:pStyle w:val="Content"/>
              <w:rPr>
                <w:i/>
                <w:sz w:val="36"/>
              </w:rPr>
            </w:pPr>
          </w:p>
          <w:p w14:paraId="6D5DCBC9" w14:textId="6F5A223D" w:rsidR="00B7761C" w:rsidRDefault="00B7761C" w:rsidP="00B7761C">
            <w:pPr>
              <w:pStyle w:val="Heading1"/>
            </w:pPr>
            <w:r>
              <w:t>2 Literature Survey</w:t>
            </w:r>
          </w:p>
          <w:sdt>
            <w:sdtPr>
              <w:id w:val="-440155191"/>
              <w:placeholder>
                <w:docPart w:val="B58C884860D74F09AAC819F8650DAC41"/>
              </w:placeholder>
              <w15:dataBinding w:prefixMappings="xmlns:ns0='http://schemas.microsoft.com/temp/samples' " w:xpath="/ns0:employees[1]/ns0:employee[1]/ns0:CompanyName[1]" w:storeItemID="{00000000-0000-0000-0000-000000000000}"/>
              <w15:appearance w15:val="hidden"/>
            </w:sdtPr>
            <w:sdtEndPr>
              <w:rPr>
                <w:b/>
                <w:bCs/>
              </w:rPr>
            </w:sdtEndPr>
            <w:sdtContent>
              <w:p w14:paraId="268C0145" w14:textId="5FD069F1" w:rsidR="00B7761C" w:rsidRDefault="00B7761C" w:rsidP="00B7761C">
                <w:pPr>
                  <w:pStyle w:val="Heading2"/>
                  <w:rPr>
                    <w:b/>
                    <w:bCs/>
                  </w:rPr>
                </w:pPr>
                <w:r>
                  <w:t>2.1 Existing problem</w:t>
                </w:r>
              </w:p>
            </w:sdtContent>
          </w:sdt>
          <w:p w14:paraId="597D2082" w14:textId="1E2CD746" w:rsidR="00DC3DF4" w:rsidRDefault="00DC3DF4" w:rsidP="00DD5AEA">
            <w:pPr>
              <w:pStyle w:val="Content"/>
              <w:rPr>
                <w:bCs/>
              </w:rPr>
            </w:pPr>
            <w:r>
              <w:rPr>
                <w:bCs/>
              </w:rPr>
              <w:t xml:space="preserve">The problem with creating this application lies in the fact that user data representation and management lacked scalability. With the </w:t>
            </w:r>
            <w:r w:rsidR="00DD5AEA">
              <w:rPr>
                <w:bCs/>
              </w:rPr>
              <w:t>ever-growing</w:t>
            </w:r>
            <w:r>
              <w:rPr>
                <w:bCs/>
              </w:rPr>
              <w:t xml:space="preserve"> user market, requirement management has become a crucial part of the </w:t>
            </w:r>
            <w:r w:rsidR="00DD5AEA">
              <w:rPr>
                <w:bCs/>
              </w:rPr>
              <w:t>running applications with ease. To overcome the restricted server space in managing the application, we turned to Amazon Web Services(AWS).</w:t>
            </w:r>
          </w:p>
          <w:p w14:paraId="6A663C84" w14:textId="77777777" w:rsidR="00DD5AEA" w:rsidRPr="00DC3DF4" w:rsidRDefault="00DD5AEA" w:rsidP="00DD5AEA">
            <w:pPr>
              <w:pStyle w:val="Content"/>
            </w:pPr>
          </w:p>
          <w:sdt>
            <w:sdtPr>
              <w:rPr>
                <w:rFonts w:eastAsiaTheme="minorEastAsia" w:cstheme="minorBidi"/>
                <w:b/>
                <w:sz w:val="28"/>
                <w:szCs w:val="22"/>
              </w:rPr>
              <w:id w:val="-1852172641"/>
              <w:placeholder>
                <w:docPart w:val="D5C12FDDA48346B49FEF1B84B890559E"/>
              </w:placeholder>
              <w15:dataBinding w:prefixMappings="xmlns:ns0='http://schemas.microsoft.com/temp/samples' " w:xpath="/ns0:employees[1]/ns0:employee[1]/ns0:CompanyName[1]" w:storeItemID="{00000000-0000-0000-0000-000000000000}"/>
              <w15:appearance w15:val="hidden"/>
            </w:sdtPr>
            <w:sdtEndPr>
              <w:rPr>
                <w:bCs/>
              </w:rPr>
            </w:sdtEndPr>
            <w:sdtContent>
              <w:p w14:paraId="52467610" w14:textId="77777777" w:rsidR="00DD5AEA" w:rsidRDefault="00DD5AEA" w:rsidP="00DD5AEA">
                <w:pPr>
                  <w:pStyle w:val="Heading2"/>
                  <w:rPr>
                    <w:bCs/>
                  </w:rPr>
                </w:pPr>
                <w:r>
                  <w:t>2.2 Proposed solution</w:t>
                </w:r>
                <w:r>
                  <w:rPr>
                    <w:bCs/>
                  </w:rPr>
                  <w:t xml:space="preserve"> </w:t>
                </w:r>
              </w:p>
              <w:p w14:paraId="00B40715" w14:textId="5F7E07F7" w:rsidR="00DD5AEA" w:rsidRPr="00B43744" w:rsidRDefault="00DD5AEA" w:rsidP="00DD5AEA">
                <w:pPr>
                  <w:rPr>
                    <w:rFonts w:cstheme="minorHAnsi"/>
                    <w:b w:val="0"/>
                    <w:bCs/>
                    <w:szCs w:val="28"/>
                  </w:rPr>
                </w:pPr>
                <w:r w:rsidRPr="00B43744">
                  <w:rPr>
                    <w:rFonts w:cstheme="minorHAnsi"/>
                    <w:b w:val="0"/>
                    <w:bCs/>
                    <w:szCs w:val="28"/>
                  </w:rPr>
                  <w:t xml:space="preserve">AWS </w:t>
                </w:r>
                <w:r w:rsidR="00B43744" w:rsidRPr="00B43744">
                  <w:rPr>
                    <w:rFonts w:cstheme="minorHAnsi"/>
                    <w:b w:val="0"/>
                    <w:bCs/>
                    <w:szCs w:val="28"/>
                  </w:rPr>
                  <w:t>allows</w:t>
                </w:r>
                <w:r w:rsidRPr="00B43744">
                  <w:rPr>
                    <w:rFonts w:cstheme="minorHAnsi"/>
                    <w:b w:val="0"/>
                    <w:bCs/>
                    <w:szCs w:val="28"/>
                  </w:rPr>
                  <w:t xml:space="preserve"> application providers, ISVs, and vendors to quickly and securely host applications – whether an existing application or a new application. It enables you to select the operating system, programming language, web application platform, database, and other services you need. With AWS, you receive a virtual environment that lets you load the software and services your application requires. Using AWS tools, Auto Scaling, and Elastic Load Balancing, your application can scale up or down based on demand. Backed by Amazon’s massive infrastructure, you have access to compute and storage resources when you need them.</w:t>
                </w:r>
                <w:r w:rsidR="00B43744" w:rsidRPr="00B43744">
                  <w:rPr>
                    <w:rFonts w:cstheme="minorHAnsi"/>
                    <w:b w:val="0"/>
                    <w:bCs/>
                    <w:szCs w:val="28"/>
                  </w:rPr>
                  <w:t xml:space="preserve"> </w:t>
                </w:r>
                <w:r w:rsidR="00B43744">
                  <w:rPr>
                    <w:rFonts w:cstheme="minorHAnsi"/>
                    <w:b w:val="0"/>
                    <w:bCs/>
                    <w:szCs w:val="28"/>
                  </w:rPr>
                  <w:t xml:space="preserve">These features allowed me to </w:t>
                </w:r>
                <w:r w:rsidR="00520866">
                  <w:rPr>
                    <w:rFonts w:cstheme="minorHAnsi"/>
                    <w:b w:val="0"/>
                    <w:bCs/>
                    <w:szCs w:val="28"/>
                  </w:rPr>
                  <w:t>be expressive and effective in the way I developed the application.</w:t>
                </w:r>
              </w:p>
              <w:p w14:paraId="0ED982FB" w14:textId="1B20C0E0" w:rsidR="00DD5AEA" w:rsidRPr="00DD5AEA" w:rsidRDefault="00291470" w:rsidP="00DD5AEA"/>
            </w:sdtContent>
          </w:sdt>
          <w:p w14:paraId="238D145B" w14:textId="0CE23651" w:rsidR="00F94654" w:rsidRDefault="00F94654" w:rsidP="00F94654">
            <w:pPr>
              <w:pStyle w:val="Heading1"/>
            </w:pPr>
            <w:r>
              <w:lastRenderedPageBreak/>
              <w:t>3 Theoretical Analysis</w:t>
            </w:r>
          </w:p>
          <w:p w14:paraId="5EB8CFFD" w14:textId="48E7BF05" w:rsidR="00180931" w:rsidRDefault="00180931" w:rsidP="00180931">
            <w:pPr>
              <w:pStyle w:val="Heading2"/>
              <w:rPr>
                <w:bCs/>
              </w:rPr>
            </w:pPr>
            <w:r>
              <w:rPr>
                <w:bCs/>
              </w:rPr>
              <w:t>3.1 Block Diagram:</w:t>
            </w:r>
          </w:p>
          <w:p w14:paraId="4C48993E" w14:textId="06D72710" w:rsidR="006C4933" w:rsidRPr="006C4933" w:rsidRDefault="006C4933" w:rsidP="006C4933">
            <w:pPr>
              <w:autoSpaceDE w:val="0"/>
              <w:autoSpaceDN w:val="0"/>
              <w:adjustRightInd w:val="0"/>
              <w:spacing w:line="240" w:lineRule="auto"/>
              <w:rPr>
                <w:rFonts w:ascii="Calibri" w:eastAsiaTheme="minorHAnsi" w:hAnsi="Calibri" w:cs="Calibri"/>
                <w:b w:val="0"/>
                <w:color w:val="auto"/>
                <w:sz w:val="24"/>
                <w:szCs w:val="24"/>
                <w:u w:val="single"/>
              </w:rPr>
            </w:pPr>
            <w:r w:rsidRPr="006C4933">
              <w:rPr>
                <w:rFonts w:ascii="Calibri" w:eastAsiaTheme="minorHAnsi" w:hAnsi="Calibri" w:cs="Calibri"/>
                <w:b w:val="0"/>
                <w:sz w:val="24"/>
                <w:szCs w:val="24"/>
                <w:u w:val="single"/>
              </w:rPr>
              <w:t xml:space="preserve">Diagrammatic overview of </w:t>
            </w:r>
            <w:r w:rsidR="00163E76">
              <w:rPr>
                <w:rFonts w:ascii="Calibri" w:eastAsiaTheme="minorHAnsi" w:hAnsi="Calibri" w:cs="Calibri"/>
                <w:b w:val="0"/>
                <w:sz w:val="24"/>
                <w:szCs w:val="24"/>
                <w:u w:val="single"/>
              </w:rPr>
              <w:t>Use-Cases</w:t>
            </w:r>
          </w:p>
          <w:p w14:paraId="7D9806C4" w14:textId="77777777" w:rsidR="006C4933" w:rsidRPr="006C4933" w:rsidRDefault="006C4933" w:rsidP="006C4933"/>
          <w:p w14:paraId="4E843F55" w14:textId="4CCD2141" w:rsidR="00180931" w:rsidRDefault="00180931" w:rsidP="00180931">
            <w:pPr>
              <w:pStyle w:val="Heading2"/>
              <w:rPr>
                <w:bCs/>
              </w:rPr>
            </w:pPr>
            <w:r w:rsidRPr="00180931">
              <w:rPr>
                <w:bCs/>
                <w:noProof/>
              </w:rPr>
              <w:drawing>
                <wp:inline distT="0" distB="0" distL="0" distR="0" wp14:anchorId="74819D71" wp14:editId="338BE29C">
                  <wp:extent cx="6309360" cy="3964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9360" cy="3964305"/>
                          </a:xfrm>
                          <a:prstGeom prst="rect">
                            <a:avLst/>
                          </a:prstGeom>
                        </pic:spPr>
                      </pic:pic>
                    </a:graphicData>
                  </a:graphic>
                </wp:inline>
              </w:drawing>
            </w:r>
            <w:r>
              <w:rPr>
                <w:bCs/>
              </w:rPr>
              <w:t xml:space="preserve"> </w:t>
            </w:r>
          </w:p>
          <w:p w14:paraId="2EB81F0C" w14:textId="77777777" w:rsidR="00CF2C38" w:rsidRPr="005C574B" w:rsidRDefault="00CF2C38" w:rsidP="00CF2C38">
            <w:pPr>
              <w:autoSpaceDE w:val="0"/>
              <w:autoSpaceDN w:val="0"/>
              <w:adjustRightInd w:val="0"/>
              <w:spacing w:line="240" w:lineRule="auto"/>
              <w:rPr>
                <w:rFonts w:ascii="Calibri" w:eastAsiaTheme="minorHAnsi" w:hAnsi="Calibri" w:cs="Calibri"/>
                <w:b w:val="0"/>
                <w:sz w:val="36"/>
                <w:szCs w:val="36"/>
              </w:rPr>
            </w:pPr>
            <w:r w:rsidRPr="005C574B">
              <w:rPr>
                <w:rFonts w:ascii="Calibri" w:eastAsiaTheme="minorHAnsi" w:hAnsi="Calibri" w:cs="Calibri"/>
                <w:b w:val="0"/>
                <w:sz w:val="36"/>
                <w:szCs w:val="36"/>
              </w:rPr>
              <w:t>3.2 Hardware / Software designing</w:t>
            </w:r>
          </w:p>
          <w:p w14:paraId="688BCCF3" w14:textId="5F340239" w:rsidR="00CF2C38" w:rsidRDefault="00CF2C38" w:rsidP="00CF2C38">
            <w:pPr>
              <w:autoSpaceDE w:val="0"/>
              <w:autoSpaceDN w:val="0"/>
              <w:adjustRightInd w:val="0"/>
              <w:spacing w:line="240" w:lineRule="auto"/>
              <w:rPr>
                <w:rFonts w:ascii="Calibri" w:eastAsiaTheme="minorHAnsi" w:hAnsi="Calibri" w:cs="Calibri"/>
                <w:b w:val="0"/>
                <w:sz w:val="24"/>
                <w:szCs w:val="24"/>
                <w:u w:val="single"/>
              </w:rPr>
            </w:pPr>
            <w:r w:rsidRPr="005C574B">
              <w:rPr>
                <w:rFonts w:ascii="Calibri" w:eastAsiaTheme="minorHAnsi" w:hAnsi="Calibri" w:cs="Calibri"/>
                <w:b w:val="0"/>
                <w:sz w:val="24"/>
                <w:szCs w:val="24"/>
                <w:u w:val="single"/>
              </w:rPr>
              <w:t>Hardware and software requirements of the project</w:t>
            </w:r>
            <w:r w:rsidR="005C574B">
              <w:rPr>
                <w:rFonts w:ascii="Calibri" w:eastAsiaTheme="minorHAnsi" w:hAnsi="Calibri" w:cs="Calibri"/>
                <w:b w:val="0"/>
                <w:sz w:val="24"/>
                <w:szCs w:val="24"/>
                <w:u w:val="single"/>
              </w:rPr>
              <w:t>:</w:t>
            </w:r>
          </w:p>
          <w:p w14:paraId="69461C85" w14:textId="44CBB56B" w:rsidR="005C574B" w:rsidRDefault="005C574B" w:rsidP="00CF2C38">
            <w:pPr>
              <w:autoSpaceDE w:val="0"/>
              <w:autoSpaceDN w:val="0"/>
              <w:adjustRightInd w:val="0"/>
              <w:spacing w:line="240" w:lineRule="auto"/>
              <w:rPr>
                <w:rFonts w:ascii="Calibri" w:eastAsiaTheme="minorHAnsi" w:hAnsi="Calibri" w:cs="Calibri"/>
                <w:b w:val="0"/>
                <w:szCs w:val="28"/>
              </w:rPr>
            </w:pPr>
            <w:r>
              <w:rPr>
                <w:rFonts w:ascii="Calibri" w:eastAsiaTheme="minorHAnsi" w:hAnsi="Calibri" w:cs="Calibri"/>
                <w:b w:val="0"/>
                <w:szCs w:val="28"/>
              </w:rPr>
              <w:t xml:space="preserve">Thanks to AWS services and Docker containerization, the hardware and software specifications required to develop and use the application are minimal. Here are the baseline </w:t>
            </w:r>
            <w:r w:rsidR="00476CCC" w:rsidRPr="00A77815">
              <w:rPr>
                <w:rFonts w:ascii="Calibri" w:eastAsiaTheme="minorHAnsi" w:hAnsi="Calibri" w:cs="Calibri"/>
                <w:b w:val="0"/>
                <w:szCs w:val="28"/>
                <w:u w:val="single"/>
              </w:rPr>
              <w:t xml:space="preserve">hardware </w:t>
            </w:r>
            <w:r w:rsidRPr="00A77815">
              <w:rPr>
                <w:rFonts w:ascii="Calibri" w:eastAsiaTheme="minorHAnsi" w:hAnsi="Calibri" w:cs="Calibri"/>
                <w:b w:val="0"/>
                <w:szCs w:val="28"/>
                <w:u w:val="single"/>
              </w:rPr>
              <w:t>requirements:</w:t>
            </w:r>
          </w:p>
          <w:p w14:paraId="0EB6B773" w14:textId="06686950" w:rsidR="005C574B" w:rsidRDefault="005C574B" w:rsidP="00CF2C38">
            <w:pPr>
              <w:autoSpaceDE w:val="0"/>
              <w:autoSpaceDN w:val="0"/>
              <w:adjustRightInd w:val="0"/>
              <w:spacing w:line="240" w:lineRule="auto"/>
              <w:rPr>
                <w:rFonts w:ascii="Calibri" w:eastAsiaTheme="minorHAnsi" w:hAnsi="Calibri" w:cs="Calibri"/>
                <w:b w:val="0"/>
                <w:i/>
                <w:iCs/>
                <w:szCs w:val="28"/>
              </w:rPr>
            </w:pPr>
            <w:r>
              <w:rPr>
                <w:rFonts w:ascii="Calibri" w:eastAsiaTheme="minorHAnsi" w:hAnsi="Calibri" w:cs="Calibri"/>
                <w:bCs/>
                <w:szCs w:val="28"/>
              </w:rPr>
              <w:t xml:space="preserve">Operating System: </w:t>
            </w:r>
            <w:r>
              <w:rPr>
                <w:rFonts w:ascii="Calibri" w:eastAsiaTheme="minorHAnsi" w:hAnsi="Calibri" w:cs="Calibri"/>
                <w:b w:val="0"/>
                <w:i/>
                <w:iCs/>
                <w:szCs w:val="28"/>
              </w:rPr>
              <w:t>Windows 8 onwards, MacOS High sierra onwards</w:t>
            </w:r>
          </w:p>
          <w:p w14:paraId="6E9CC487" w14:textId="29B01F94" w:rsidR="005C574B" w:rsidRDefault="005C574B" w:rsidP="00CF2C38">
            <w:pPr>
              <w:autoSpaceDE w:val="0"/>
              <w:autoSpaceDN w:val="0"/>
              <w:adjustRightInd w:val="0"/>
              <w:spacing w:line="240" w:lineRule="auto"/>
              <w:rPr>
                <w:rFonts w:ascii="Calibri" w:eastAsiaTheme="minorHAnsi" w:hAnsi="Calibri" w:cs="Calibri"/>
                <w:b w:val="0"/>
                <w:i/>
                <w:iCs/>
                <w:szCs w:val="28"/>
              </w:rPr>
            </w:pPr>
            <w:r>
              <w:rPr>
                <w:rFonts w:ascii="Calibri" w:eastAsiaTheme="minorHAnsi" w:hAnsi="Calibri" w:cs="Calibri"/>
                <w:bCs/>
                <w:szCs w:val="28"/>
              </w:rPr>
              <w:t xml:space="preserve">Processor Type: </w:t>
            </w:r>
            <w:r>
              <w:rPr>
                <w:rFonts w:ascii="Calibri" w:eastAsiaTheme="minorHAnsi" w:hAnsi="Calibri" w:cs="Calibri"/>
                <w:b w:val="0"/>
                <w:i/>
                <w:iCs/>
                <w:szCs w:val="28"/>
              </w:rPr>
              <w:t>Intel core i3 9</w:t>
            </w:r>
            <w:r w:rsidRPr="005C574B">
              <w:rPr>
                <w:rFonts w:ascii="Calibri" w:eastAsiaTheme="minorHAnsi" w:hAnsi="Calibri" w:cs="Calibri"/>
                <w:b w:val="0"/>
                <w:i/>
                <w:iCs/>
                <w:szCs w:val="28"/>
                <w:vertAlign w:val="superscript"/>
              </w:rPr>
              <w:t>th</w:t>
            </w:r>
            <w:r>
              <w:rPr>
                <w:rFonts w:ascii="Calibri" w:eastAsiaTheme="minorHAnsi" w:hAnsi="Calibri" w:cs="Calibri"/>
                <w:b w:val="0"/>
                <w:i/>
                <w:iCs/>
                <w:szCs w:val="28"/>
              </w:rPr>
              <w:t xml:space="preserve"> gen/ Intel core i5 7</w:t>
            </w:r>
            <w:r w:rsidRPr="005C574B">
              <w:rPr>
                <w:rFonts w:ascii="Calibri" w:eastAsiaTheme="minorHAnsi" w:hAnsi="Calibri" w:cs="Calibri"/>
                <w:b w:val="0"/>
                <w:i/>
                <w:iCs/>
                <w:szCs w:val="28"/>
                <w:vertAlign w:val="superscript"/>
              </w:rPr>
              <w:t>th</w:t>
            </w:r>
            <w:r>
              <w:rPr>
                <w:rFonts w:ascii="Calibri" w:eastAsiaTheme="minorHAnsi" w:hAnsi="Calibri" w:cs="Calibri"/>
                <w:b w:val="0"/>
                <w:i/>
                <w:iCs/>
                <w:szCs w:val="28"/>
                <w:vertAlign w:val="superscript"/>
              </w:rPr>
              <w:t xml:space="preserve"> </w:t>
            </w:r>
            <w:r>
              <w:rPr>
                <w:rFonts w:ascii="Calibri" w:eastAsiaTheme="minorHAnsi" w:hAnsi="Calibri" w:cs="Calibri"/>
                <w:b w:val="0"/>
                <w:i/>
                <w:iCs/>
                <w:szCs w:val="28"/>
              </w:rPr>
              <w:t>gen/ Intel core i7 5</w:t>
            </w:r>
            <w:r w:rsidRPr="005C574B">
              <w:rPr>
                <w:rFonts w:ascii="Calibri" w:eastAsiaTheme="minorHAnsi" w:hAnsi="Calibri" w:cs="Calibri"/>
                <w:b w:val="0"/>
                <w:i/>
                <w:iCs/>
                <w:szCs w:val="28"/>
                <w:vertAlign w:val="superscript"/>
              </w:rPr>
              <w:t>th</w:t>
            </w:r>
            <w:r>
              <w:rPr>
                <w:rFonts w:ascii="Calibri" w:eastAsiaTheme="minorHAnsi" w:hAnsi="Calibri" w:cs="Calibri"/>
                <w:b w:val="0"/>
                <w:i/>
                <w:iCs/>
                <w:szCs w:val="28"/>
              </w:rPr>
              <w:t xml:space="preserve"> gen onwards</w:t>
            </w:r>
          </w:p>
          <w:p w14:paraId="64B82CA2" w14:textId="251D9C98" w:rsidR="005C574B" w:rsidRPr="005C574B" w:rsidRDefault="005C574B" w:rsidP="00CF2C38">
            <w:pPr>
              <w:autoSpaceDE w:val="0"/>
              <w:autoSpaceDN w:val="0"/>
              <w:adjustRightInd w:val="0"/>
              <w:spacing w:line="240" w:lineRule="auto"/>
              <w:rPr>
                <w:rFonts w:ascii="Calibri" w:eastAsiaTheme="minorHAnsi" w:hAnsi="Calibri" w:cs="Calibri"/>
                <w:b w:val="0"/>
                <w:i/>
                <w:iCs/>
                <w:szCs w:val="28"/>
              </w:rPr>
            </w:pPr>
            <w:r>
              <w:rPr>
                <w:rFonts w:ascii="Calibri" w:eastAsiaTheme="minorHAnsi" w:hAnsi="Calibri" w:cs="Calibri"/>
                <w:bCs/>
                <w:szCs w:val="28"/>
              </w:rPr>
              <w:t xml:space="preserve">Processor Speed: </w:t>
            </w:r>
            <w:r w:rsidRPr="005C574B">
              <w:rPr>
                <w:rFonts w:ascii="Calibri" w:eastAsiaTheme="minorHAnsi" w:hAnsi="Calibri" w:cs="Calibri"/>
                <w:b w:val="0"/>
                <w:i/>
                <w:iCs/>
                <w:szCs w:val="28"/>
              </w:rPr>
              <w:t>2 GHZ</w:t>
            </w:r>
          </w:p>
          <w:p w14:paraId="7C0D38AD" w14:textId="568B97D0" w:rsidR="005C574B" w:rsidRDefault="005C574B" w:rsidP="00CF2C38">
            <w:pPr>
              <w:autoSpaceDE w:val="0"/>
              <w:autoSpaceDN w:val="0"/>
              <w:adjustRightInd w:val="0"/>
              <w:spacing w:line="240" w:lineRule="auto"/>
              <w:rPr>
                <w:rFonts w:ascii="Calibri" w:eastAsiaTheme="minorHAnsi" w:hAnsi="Calibri" w:cs="Calibri"/>
                <w:b w:val="0"/>
                <w:i/>
                <w:iCs/>
                <w:szCs w:val="28"/>
              </w:rPr>
            </w:pPr>
            <w:r>
              <w:rPr>
                <w:rFonts w:ascii="Calibri" w:eastAsiaTheme="minorHAnsi" w:hAnsi="Calibri" w:cs="Calibri"/>
                <w:bCs/>
                <w:szCs w:val="28"/>
              </w:rPr>
              <w:t xml:space="preserve">Memory: </w:t>
            </w:r>
            <w:r>
              <w:rPr>
                <w:rFonts w:ascii="Calibri" w:eastAsiaTheme="minorHAnsi" w:hAnsi="Calibri" w:cs="Calibri"/>
                <w:b w:val="0"/>
                <w:i/>
                <w:iCs/>
                <w:szCs w:val="28"/>
              </w:rPr>
              <w:t>250 mb and above</w:t>
            </w:r>
          </w:p>
          <w:p w14:paraId="3133FB54" w14:textId="3D052425" w:rsidR="00A77815" w:rsidRDefault="00A77815" w:rsidP="00A77815">
            <w:pPr>
              <w:autoSpaceDE w:val="0"/>
              <w:autoSpaceDN w:val="0"/>
              <w:adjustRightInd w:val="0"/>
              <w:spacing w:line="240" w:lineRule="auto"/>
              <w:rPr>
                <w:rFonts w:ascii="Calibri" w:eastAsiaTheme="minorHAnsi" w:hAnsi="Calibri" w:cs="Calibri"/>
                <w:b w:val="0"/>
                <w:szCs w:val="28"/>
                <w:u w:val="single"/>
              </w:rPr>
            </w:pPr>
            <w:r>
              <w:rPr>
                <w:rFonts w:ascii="Calibri" w:eastAsiaTheme="minorHAnsi" w:hAnsi="Calibri" w:cs="Calibri"/>
                <w:b w:val="0"/>
                <w:szCs w:val="28"/>
              </w:rPr>
              <w:t xml:space="preserve">Here are the </w:t>
            </w:r>
            <w:r>
              <w:rPr>
                <w:rFonts w:ascii="Calibri" w:eastAsiaTheme="minorHAnsi" w:hAnsi="Calibri" w:cs="Calibri"/>
                <w:b w:val="0"/>
                <w:szCs w:val="28"/>
                <w:u w:val="single"/>
              </w:rPr>
              <w:t>software</w:t>
            </w:r>
            <w:r w:rsidRPr="00A77815">
              <w:rPr>
                <w:rFonts w:ascii="Calibri" w:eastAsiaTheme="minorHAnsi" w:hAnsi="Calibri" w:cs="Calibri"/>
                <w:b w:val="0"/>
                <w:szCs w:val="28"/>
                <w:u w:val="single"/>
              </w:rPr>
              <w:t xml:space="preserve"> requirements:</w:t>
            </w:r>
          </w:p>
          <w:p w14:paraId="0948747D" w14:textId="73FDF2A4" w:rsidR="00CF21B1" w:rsidRDefault="00CF21B1" w:rsidP="00A77815">
            <w:pPr>
              <w:autoSpaceDE w:val="0"/>
              <w:autoSpaceDN w:val="0"/>
              <w:adjustRightInd w:val="0"/>
              <w:spacing w:line="240" w:lineRule="auto"/>
              <w:rPr>
                <w:rFonts w:ascii="Calibri" w:eastAsiaTheme="minorHAnsi" w:hAnsi="Calibri" w:cs="Calibri"/>
                <w:b w:val="0"/>
                <w:szCs w:val="28"/>
              </w:rPr>
            </w:pPr>
            <w:r>
              <w:rPr>
                <w:rFonts w:ascii="Calibri" w:eastAsiaTheme="minorHAnsi" w:hAnsi="Calibri" w:cs="Calibri"/>
                <w:bCs/>
                <w:szCs w:val="28"/>
              </w:rPr>
              <w:t xml:space="preserve">Technologies: </w:t>
            </w:r>
            <w:r>
              <w:rPr>
                <w:rFonts w:ascii="Calibri" w:eastAsiaTheme="minorHAnsi" w:hAnsi="Calibri" w:cs="Calibri"/>
                <w:b w:val="0"/>
                <w:szCs w:val="28"/>
              </w:rPr>
              <w:t>AWS, Flask Python, Docker</w:t>
            </w:r>
          </w:p>
          <w:p w14:paraId="4BF7602A" w14:textId="77777777" w:rsidR="00806379" w:rsidRDefault="00CF21B1" w:rsidP="00CF2C38">
            <w:pPr>
              <w:autoSpaceDE w:val="0"/>
              <w:autoSpaceDN w:val="0"/>
              <w:adjustRightInd w:val="0"/>
              <w:spacing w:line="240" w:lineRule="auto"/>
              <w:rPr>
                <w:rFonts w:ascii="Calibri" w:eastAsiaTheme="minorHAnsi" w:hAnsi="Calibri" w:cs="Calibri"/>
                <w:b w:val="0"/>
                <w:szCs w:val="28"/>
              </w:rPr>
            </w:pPr>
            <w:r>
              <w:rPr>
                <w:rFonts w:ascii="Calibri" w:eastAsiaTheme="minorHAnsi" w:hAnsi="Calibri" w:cs="Calibri"/>
                <w:bCs/>
                <w:szCs w:val="28"/>
              </w:rPr>
              <w:t xml:space="preserve">Framework: </w:t>
            </w:r>
            <w:r>
              <w:rPr>
                <w:rFonts w:ascii="Calibri" w:eastAsiaTheme="minorHAnsi" w:hAnsi="Calibri" w:cs="Calibri"/>
                <w:b w:val="0"/>
                <w:szCs w:val="28"/>
              </w:rPr>
              <w:t>Flask Framework V2.0.1</w:t>
            </w:r>
          </w:p>
          <w:p w14:paraId="444BF648" w14:textId="74926FD7" w:rsidR="00A77815" w:rsidRDefault="003855AD" w:rsidP="00CF2C38">
            <w:pPr>
              <w:autoSpaceDE w:val="0"/>
              <w:autoSpaceDN w:val="0"/>
              <w:adjustRightInd w:val="0"/>
              <w:spacing w:line="240" w:lineRule="auto"/>
              <w:rPr>
                <w:rFonts w:ascii="Calibri" w:eastAsiaTheme="minorHAnsi" w:hAnsi="Calibri" w:cs="Calibri"/>
                <w:b w:val="0"/>
                <w:szCs w:val="28"/>
              </w:rPr>
            </w:pPr>
            <w:r>
              <w:rPr>
                <w:rFonts w:ascii="Calibri" w:eastAsiaTheme="minorHAnsi" w:hAnsi="Calibri" w:cs="Calibri"/>
                <w:szCs w:val="28"/>
              </w:rPr>
              <w:lastRenderedPageBreak/>
              <w:t>Backend</w:t>
            </w:r>
            <w:r w:rsidR="00806379" w:rsidRPr="003855AD">
              <w:rPr>
                <w:rFonts w:ascii="Calibri" w:eastAsiaTheme="minorHAnsi" w:hAnsi="Calibri" w:cs="Calibri"/>
                <w:szCs w:val="28"/>
              </w:rPr>
              <w:t xml:space="preserve"> end tool</w:t>
            </w:r>
            <w:r w:rsidRPr="003855AD">
              <w:rPr>
                <w:rFonts w:ascii="Calibri" w:eastAsiaTheme="minorHAnsi" w:hAnsi="Calibri" w:cs="Calibri"/>
                <w:szCs w:val="28"/>
              </w:rPr>
              <w:t>s</w:t>
            </w:r>
            <w:r w:rsidR="00806379" w:rsidRPr="003855AD">
              <w:rPr>
                <w:rFonts w:ascii="Calibri" w:eastAsiaTheme="minorHAnsi" w:hAnsi="Calibri" w:cs="Calibri"/>
                <w:szCs w:val="28"/>
              </w:rPr>
              <w:t>:</w:t>
            </w:r>
            <w:r w:rsidR="00806379">
              <w:rPr>
                <w:rFonts w:ascii="Calibri" w:eastAsiaTheme="minorHAnsi" w:hAnsi="Calibri" w:cs="Calibri"/>
                <w:b w:val="0"/>
                <w:bCs/>
                <w:szCs w:val="28"/>
              </w:rPr>
              <w:t xml:space="preserve"> PyCharm V2020.3,</w:t>
            </w:r>
            <w:r w:rsidR="00CF21B1">
              <w:rPr>
                <w:rFonts w:ascii="Calibri" w:eastAsiaTheme="minorHAnsi" w:hAnsi="Calibri" w:cs="Calibri"/>
                <w:bCs/>
                <w:szCs w:val="28"/>
              </w:rPr>
              <w:t xml:space="preserve"> </w:t>
            </w:r>
            <w:r w:rsidR="00806379">
              <w:rPr>
                <w:rFonts w:ascii="Calibri" w:eastAsiaTheme="minorHAnsi" w:hAnsi="Calibri" w:cs="Calibri"/>
                <w:b w:val="0"/>
                <w:szCs w:val="28"/>
              </w:rPr>
              <w:t xml:space="preserve">AWS </w:t>
            </w:r>
            <w:r>
              <w:rPr>
                <w:rFonts w:ascii="Calibri" w:eastAsiaTheme="minorHAnsi" w:hAnsi="Calibri" w:cs="Calibri"/>
                <w:b w:val="0"/>
                <w:szCs w:val="28"/>
              </w:rPr>
              <w:t>Dynamo DB, AWS API, AWS Lambda, AWS SNS, AWS IAM</w:t>
            </w:r>
          </w:p>
          <w:p w14:paraId="30D97CB3" w14:textId="459946B8" w:rsidR="003855AD" w:rsidRDefault="003855AD" w:rsidP="00CF2C38">
            <w:pPr>
              <w:autoSpaceDE w:val="0"/>
              <w:autoSpaceDN w:val="0"/>
              <w:adjustRightInd w:val="0"/>
              <w:spacing w:line="240" w:lineRule="auto"/>
              <w:rPr>
                <w:rFonts w:ascii="Calibri" w:eastAsiaTheme="minorHAnsi" w:hAnsi="Calibri" w:cs="Calibri"/>
                <w:b w:val="0"/>
                <w:szCs w:val="28"/>
              </w:rPr>
            </w:pPr>
            <w:r w:rsidRPr="003855AD">
              <w:rPr>
                <w:rFonts w:ascii="Calibri" w:eastAsiaTheme="minorHAnsi" w:hAnsi="Calibri" w:cs="Calibri"/>
                <w:bCs/>
                <w:szCs w:val="28"/>
              </w:rPr>
              <w:t>Front end tools:</w:t>
            </w:r>
            <w:r>
              <w:rPr>
                <w:rFonts w:ascii="Calibri" w:eastAsiaTheme="minorHAnsi" w:hAnsi="Calibri" w:cs="Calibri"/>
                <w:bCs/>
                <w:szCs w:val="28"/>
              </w:rPr>
              <w:t xml:space="preserve"> </w:t>
            </w:r>
            <w:r>
              <w:rPr>
                <w:rFonts w:ascii="Calibri" w:eastAsiaTheme="minorHAnsi" w:hAnsi="Calibri" w:cs="Calibri"/>
                <w:b w:val="0"/>
                <w:szCs w:val="28"/>
              </w:rPr>
              <w:t>HTML,CSS, JavaScript</w:t>
            </w:r>
          </w:p>
          <w:p w14:paraId="243AD1B2" w14:textId="51ECCEC3" w:rsidR="003855AD" w:rsidRDefault="003855AD" w:rsidP="00CF2C38">
            <w:pPr>
              <w:autoSpaceDE w:val="0"/>
              <w:autoSpaceDN w:val="0"/>
              <w:adjustRightInd w:val="0"/>
              <w:spacing w:line="240" w:lineRule="auto"/>
              <w:rPr>
                <w:rFonts w:ascii="Calibri" w:eastAsiaTheme="minorHAnsi" w:hAnsi="Calibri" w:cs="Calibri"/>
                <w:b w:val="0"/>
                <w:szCs w:val="28"/>
              </w:rPr>
            </w:pPr>
            <w:r w:rsidRPr="003855AD">
              <w:rPr>
                <w:rFonts w:ascii="Calibri" w:eastAsiaTheme="minorHAnsi" w:hAnsi="Calibri" w:cs="Calibri"/>
                <w:bCs/>
                <w:szCs w:val="28"/>
              </w:rPr>
              <w:t>Support Tools:</w:t>
            </w:r>
            <w:r>
              <w:rPr>
                <w:rFonts w:ascii="Calibri" w:eastAsiaTheme="minorHAnsi" w:hAnsi="Calibri" w:cs="Calibri"/>
                <w:bCs/>
                <w:szCs w:val="28"/>
              </w:rPr>
              <w:t xml:space="preserve"> </w:t>
            </w:r>
            <w:r>
              <w:rPr>
                <w:rFonts w:ascii="Calibri" w:eastAsiaTheme="minorHAnsi" w:hAnsi="Calibri" w:cs="Calibri"/>
                <w:b w:val="0"/>
                <w:szCs w:val="28"/>
              </w:rPr>
              <w:t>Notepad++, Sublime Text editor</w:t>
            </w:r>
          </w:p>
          <w:p w14:paraId="0C5BE2C4" w14:textId="77777777" w:rsidR="005C574B" w:rsidRPr="005C574B" w:rsidRDefault="005C574B" w:rsidP="00CF2C38">
            <w:pPr>
              <w:autoSpaceDE w:val="0"/>
              <w:autoSpaceDN w:val="0"/>
              <w:adjustRightInd w:val="0"/>
              <w:spacing w:line="240" w:lineRule="auto"/>
              <w:rPr>
                <w:rFonts w:ascii="Calibri" w:eastAsiaTheme="minorHAnsi" w:hAnsi="Calibri" w:cs="Calibri"/>
                <w:b w:val="0"/>
                <w:sz w:val="24"/>
                <w:szCs w:val="24"/>
                <w:u w:val="single"/>
              </w:rPr>
            </w:pPr>
          </w:p>
          <w:p w14:paraId="28E6FE06" w14:textId="0C9DECC8" w:rsidR="003855AD" w:rsidRDefault="00AF1AD8" w:rsidP="003855AD">
            <w:pPr>
              <w:pStyle w:val="Heading1"/>
            </w:pPr>
            <w:r>
              <w:t>4</w:t>
            </w:r>
            <w:r w:rsidR="003855AD">
              <w:t xml:space="preserve"> Experimental Investigations</w:t>
            </w:r>
          </w:p>
          <w:p w14:paraId="4D345C23" w14:textId="363D2039" w:rsidR="00CF2C38" w:rsidRDefault="00CF2C38" w:rsidP="00CF2C38">
            <w:pPr>
              <w:autoSpaceDE w:val="0"/>
              <w:autoSpaceDN w:val="0"/>
              <w:adjustRightInd w:val="0"/>
              <w:spacing w:line="240" w:lineRule="auto"/>
              <w:rPr>
                <w:rFonts w:ascii="Calibri" w:eastAsiaTheme="minorHAnsi" w:hAnsi="Calibri" w:cs="Calibri"/>
                <w:bCs/>
                <w:i/>
                <w:iCs/>
                <w:szCs w:val="28"/>
              </w:rPr>
            </w:pPr>
            <w:r w:rsidRPr="00AF1AD8">
              <w:rPr>
                <w:rFonts w:ascii="Calibri" w:eastAsiaTheme="minorHAnsi" w:hAnsi="Calibri" w:cs="Calibri"/>
                <w:bCs/>
                <w:i/>
                <w:iCs/>
                <w:szCs w:val="28"/>
              </w:rPr>
              <w:t>Analysis or the investigation made while working on the solution</w:t>
            </w:r>
            <w:r w:rsidR="00AF1AD8" w:rsidRPr="00AF1AD8">
              <w:rPr>
                <w:rFonts w:ascii="Calibri" w:eastAsiaTheme="minorHAnsi" w:hAnsi="Calibri" w:cs="Calibri"/>
                <w:bCs/>
                <w:i/>
                <w:iCs/>
                <w:szCs w:val="28"/>
              </w:rPr>
              <w:t>:</w:t>
            </w:r>
          </w:p>
          <w:p w14:paraId="6209F602" w14:textId="77777777" w:rsidR="00AF1AD8" w:rsidRPr="00AF1AD8" w:rsidRDefault="00AF1AD8" w:rsidP="00CF2C38">
            <w:pPr>
              <w:autoSpaceDE w:val="0"/>
              <w:autoSpaceDN w:val="0"/>
              <w:adjustRightInd w:val="0"/>
              <w:spacing w:line="240" w:lineRule="auto"/>
              <w:rPr>
                <w:rFonts w:ascii="Calibri" w:eastAsiaTheme="minorHAnsi" w:hAnsi="Calibri" w:cs="Calibri"/>
                <w:bCs/>
                <w:i/>
                <w:iCs/>
                <w:szCs w:val="28"/>
              </w:rPr>
            </w:pPr>
          </w:p>
          <w:p w14:paraId="6885520A" w14:textId="2629D325" w:rsidR="00AF1AD8" w:rsidRPr="00AF1AD8" w:rsidRDefault="00AF1AD8" w:rsidP="00AF1AD8">
            <w:pPr>
              <w:autoSpaceDE w:val="0"/>
              <w:autoSpaceDN w:val="0"/>
              <w:adjustRightInd w:val="0"/>
              <w:spacing w:line="240" w:lineRule="auto"/>
              <w:rPr>
                <w:rFonts w:ascii="Calibri" w:eastAsiaTheme="minorHAnsi" w:hAnsi="Calibri" w:cs="Calibri"/>
                <w:bCs/>
                <w:sz w:val="32"/>
                <w:szCs w:val="32"/>
                <w:u w:val="single"/>
              </w:rPr>
            </w:pPr>
            <w:r w:rsidRPr="00C63DFB">
              <w:rPr>
                <w:rFonts w:ascii="Calibri" w:eastAsiaTheme="minorHAnsi" w:hAnsi="Calibri" w:cs="Calibri"/>
                <w:bCs/>
                <w:sz w:val="36"/>
                <w:szCs w:val="36"/>
                <w:u w:val="single"/>
              </w:rPr>
              <w:t xml:space="preserve">"# Personal-expense-tracker" </w:t>
            </w:r>
            <w:r w:rsidRPr="00AF1AD8">
              <w:rPr>
                <w:rFonts w:ascii="Calibri" w:eastAsiaTheme="minorHAnsi" w:hAnsi="Calibri" w:cs="Calibri"/>
                <w:bCs/>
                <w:sz w:val="32"/>
                <w:szCs w:val="32"/>
                <w:u w:val="single"/>
              </w:rPr>
              <w:t>PROJECT CHECKPOINTS/ANALYSIS</w:t>
            </w:r>
          </w:p>
          <w:p w14:paraId="5DA92964" w14:textId="099A19AF" w:rsidR="00AF1AD8" w:rsidRPr="00AF1AD8" w:rsidRDefault="00AF1AD8" w:rsidP="00AF1AD8">
            <w:pPr>
              <w:pStyle w:val="ListParagraph"/>
              <w:numPr>
                <w:ilvl w:val="0"/>
                <w:numId w:val="1"/>
              </w:numPr>
              <w:autoSpaceDE w:val="0"/>
              <w:autoSpaceDN w:val="0"/>
              <w:adjustRightInd w:val="0"/>
              <w:spacing w:line="240" w:lineRule="auto"/>
              <w:rPr>
                <w:rFonts w:ascii="Calibri" w:eastAsiaTheme="minorHAnsi" w:hAnsi="Calibri" w:cs="Calibri"/>
                <w:b w:val="0"/>
                <w:szCs w:val="28"/>
              </w:rPr>
            </w:pPr>
            <w:r w:rsidRPr="00AF1AD8">
              <w:rPr>
                <w:rFonts w:ascii="Calibri" w:eastAsiaTheme="minorHAnsi" w:hAnsi="Calibri" w:cs="Calibri"/>
                <w:b w:val="0"/>
                <w:szCs w:val="28"/>
              </w:rPr>
              <w:t>Application source file ---- main.py</w:t>
            </w:r>
          </w:p>
          <w:p w14:paraId="3DA5C06A" w14:textId="77777777" w:rsidR="00AF1AD8" w:rsidRPr="00AF1AD8" w:rsidRDefault="00AF1AD8" w:rsidP="00AF1AD8">
            <w:pPr>
              <w:autoSpaceDE w:val="0"/>
              <w:autoSpaceDN w:val="0"/>
              <w:adjustRightInd w:val="0"/>
              <w:spacing w:line="240" w:lineRule="auto"/>
              <w:rPr>
                <w:rFonts w:ascii="Calibri" w:eastAsiaTheme="minorHAnsi" w:hAnsi="Calibri" w:cs="Calibri"/>
                <w:b w:val="0"/>
                <w:szCs w:val="28"/>
              </w:rPr>
            </w:pPr>
          </w:p>
          <w:p w14:paraId="1AD3693E" w14:textId="272AF671" w:rsidR="00AF1AD8" w:rsidRPr="00AF1AD8" w:rsidRDefault="00AF1AD8" w:rsidP="00AF1AD8">
            <w:pPr>
              <w:autoSpaceDE w:val="0"/>
              <w:autoSpaceDN w:val="0"/>
              <w:adjustRightInd w:val="0"/>
              <w:spacing w:line="240" w:lineRule="auto"/>
              <w:rPr>
                <w:rFonts w:ascii="Calibri" w:eastAsiaTheme="minorHAnsi" w:hAnsi="Calibri" w:cs="Calibri"/>
                <w:b w:val="0"/>
                <w:szCs w:val="28"/>
              </w:rPr>
            </w:pPr>
            <w:r w:rsidRPr="00AF1AD8">
              <w:rPr>
                <w:rFonts w:ascii="Calibri" w:eastAsiaTheme="minorHAnsi" w:hAnsi="Calibri" w:cs="Calibri"/>
                <w:b w:val="0"/>
                <w:szCs w:val="28"/>
                <w:u w:val="single"/>
              </w:rPr>
              <w:t>Following functionalities have been developed and tested</w:t>
            </w:r>
            <w:r w:rsidRPr="00AF1AD8">
              <w:rPr>
                <w:rFonts w:ascii="Calibri" w:eastAsiaTheme="minorHAnsi" w:hAnsi="Calibri" w:cs="Calibri"/>
                <w:b w:val="0"/>
                <w:szCs w:val="28"/>
              </w:rPr>
              <w:t>: a. Login b. User registration c. Simple dashboard with wallet balance d. Adding expenses e. Updating wallet balance f. Home page</w:t>
            </w:r>
          </w:p>
          <w:p w14:paraId="3B7934FC" w14:textId="77777777" w:rsidR="00AF1AD8" w:rsidRPr="00AF1AD8" w:rsidRDefault="00AF1AD8" w:rsidP="00AF1AD8">
            <w:pPr>
              <w:autoSpaceDE w:val="0"/>
              <w:autoSpaceDN w:val="0"/>
              <w:adjustRightInd w:val="0"/>
              <w:spacing w:line="240" w:lineRule="auto"/>
              <w:rPr>
                <w:rFonts w:ascii="Calibri" w:eastAsiaTheme="minorHAnsi" w:hAnsi="Calibri" w:cs="Calibri"/>
                <w:b w:val="0"/>
                <w:szCs w:val="28"/>
              </w:rPr>
            </w:pPr>
          </w:p>
          <w:p w14:paraId="0D3E6668" w14:textId="50C3EEB4" w:rsidR="000D63DE" w:rsidRDefault="00AF1AD8" w:rsidP="00AF1AD8">
            <w:pPr>
              <w:autoSpaceDE w:val="0"/>
              <w:autoSpaceDN w:val="0"/>
              <w:adjustRightInd w:val="0"/>
              <w:spacing w:line="240" w:lineRule="auto"/>
              <w:rPr>
                <w:rFonts w:ascii="Calibri" w:eastAsiaTheme="minorHAnsi" w:hAnsi="Calibri" w:cs="Calibri"/>
                <w:b w:val="0"/>
                <w:szCs w:val="28"/>
              </w:rPr>
            </w:pPr>
            <w:r w:rsidRPr="000D63DE">
              <w:rPr>
                <w:rFonts w:ascii="Calibri" w:eastAsiaTheme="minorHAnsi" w:hAnsi="Calibri" w:cs="Calibri"/>
                <w:b w:val="0"/>
                <w:szCs w:val="28"/>
                <w:u w:val="single"/>
              </w:rPr>
              <w:t>APIs developed:</w:t>
            </w:r>
            <w:r w:rsidRPr="00AF1AD8">
              <w:rPr>
                <w:rFonts w:ascii="Calibri" w:eastAsiaTheme="minorHAnsi" w:hAnsi="Calibri" w:cs="Calibri"/>
                <w:b w:val="0"/>
                <w:szCs w:val="28"/>
              </w:rPr>
              <w:t xml:space="preserve"> </w:t>
            </w:r>
            <w:r w:rsidR="00CF7255">
              <w:rPr>
                <w:rFonts w:ascii="Calibri" w:eastAsiaTheme="minorHAnsi" w:hAnsi="Calibri" w:cs="Calibri"/>
                <w:b w:val="0"/>
                <w:szCs w:val="28"/>
              </w:rPr>
              <w:t>(Used to access a Lambda function through a link )</w:t>
            </w:r>
          </w:p>
          <w:p w14:paraId="37995AFF" w14:textId="205B6482" w:rsidR="000D63DE" w:rsidRDefault="00AF1AD8" w:rsidP="00AF1AD8">
            <w:pPr>
              <w:autoSpaceDE w:val="0"/>
              <w:autoSpaceDN w:val="0"/>
              <w:adjustRightInd w:val="0"/>
              <w:spacing w:line="240" w:lineRule="auto"/>
              <w:rPr>
                <w:rFonts w:ascii="Calibri" w:eastAsiaTheme="minorHAnsi" w:hAnsi="Calibri" w:cs="Calibri"/>
                <w:b w:val="0"/>
                <w:szCs w:val="28"/>
              </w:rPr>
            </w:pPr>
            <w:r w:rsidRPr="00AF1AD8">
              <w:rPr>
                <w:rFonts w:ascii="Calibri" w:eastAsiaTheme="minorHAnsi" w:hAnsi="Calibri" w:cs="Calibri"/>
                <w:b w:val="0"/>
                <w:szCs w:val="28"/>
              </w:rPr>
              <w:t>a.</w:t>
            </w:r>
            <w:r w:rsidR="000D63DE">
              <w:rPr>
                <w:rFonts w:ascii="Calibri" w:eastAsiaTheme="minorHAnsi" w:hAnsi="Calibri" w:cs="Calibri"/>
                <w:b w:val="0"/>
                <w:szCs w:val="28"/>
              </w:rPr>
              <w:t xml:space="preserve"> </w:t>
            </w:r>
            <w:r w:rsidRPr="00AF1AD8">
              <w:rPr>
                <w:rFonts w:ascii="Calibri" w:eastAsiaTheme="minorHAnsi" w:hAnsi="Calibri" w:cs="Calibri"/>
                <w:b w:val="0"/>
                <w:szCs w:val="28"/>
              </w:rPr>
              <w:t xml:space="preserve">Wallet balance retrieval API: </w:t>
            </w:r>
            <w:hyperlink r:id="rId11" w:history="1">
              <w:r w:rsidR="000D63DE" w:rsidRPr="004F571E">
                <w:rPr>
                  <w:rStyle w:val="Hyperlink"/>
                  <w:rFonts w:ascii="Calibri" w:eastAsiaTheme="minorHAnsi" w:hAnsi="Calibri" w:cs="Calibri"/>
                  <w:b w:val="0"/>
                  <w:szCs w:val="28"/>
                </w:rPr>
                <w:t>https://ss979hyehb.execute-api.ap-south-1.amazonaws.com/WalletBalance</w:t>
              </w:r>
            </w:hyperlink>
          </w:p>
          <w:p w14:paraId="0A589C0C" w14:textId="0862EEF2" w:rsidR="00104A64" w:rsidRDefault="00AF1AD8" w:rsidP="00AF1AD8">
            <w:pPr>
              <w:autoSpaceDE w:val="0"/>
              <w:autoSpaceDN w:val="0"/>
              <w:adjustRightInd w:val="0"/>
              <w:spacing w:line="240" w:lineRule="auto"/>
              <w:rPr>
                <w:rFonts w:ascii="Calibri" w:eastAsiaTheme="minorHAnsi" w:hAnsi="Calibri" w:cs="Calibri"/>
                <w:b w:val="0"/>
                <w:szCs w:val="28"/>
              </w:rPr>
            </w:pPr>
            <w:r w:rsidRPr="00AF1AD8">
              <w:rPr>
                <w:rFonts w:ascii="Calibri" w:eastAsiaTheme="minorHAnsi" w:hAnsi="Calibri" w:cs="Calibri"/>
                <w:b w:val="0"/>
                <w:szCs w:val="28"/>
              </w:rPr>
              <w:t xml:space="preserve"> b.</w:t>
            </w:r>
            <w:r w:rsidR="000D63DE">
              <w:rPr>
                <w:rFonts w:ascii="Calibri" w:eastAsiaTheme="minorHAnsi" w:hAnsi="Calibri" w:cs="Calibri"/>
                <w:b w:val="0"/>
                <w:szCs w:val="28"/>
              </w:rPr>
              <w:t xml:space="preserve"> </w:t>
            </w:r>
            <w:r w:rsidRPr="00AF1AD8">
              <w:rPr>
                <w:rFonts w:ascii="Calibri" w:eastAsiaTheme="minorHAnsi" w:hAnsi="Calibri" w:cs="Calibri"/>
                <w:b w:val="0"/>
                <w:szCs w:val="28"/>
              </w:rPr>
              <w:t xml:space="preserve">Wallet balance updation API: </w:t>
            </w:r>
            <w:hyperlink r:id="rId12" w:history="1">
              <w:r w:rsidR="00104A64" w:rsidRPr="004F571E">
                <w:rPr>
                  <w:rStyle w:val="Hyperlink"/>
                  <w:rFonts w:ascii="Calibri" w:eastAsiaTheme="minorHAnsi" w:hAnsi="Calibri" w:cs="Calibri"/>
                  <w:b w:val="0"/>
                  <w:szCs w:val="28"/>
                </w:rPr>
                <w:t>https://l1gdzvb6k6.execute-api.ap-south-1.amazonaws.com/addwallamount</w:t>
              </w:r>
            </w:hyperlink>
          </w:p>
          <w:p w14:paraId="1AC55BAD" w14:textId="77777777" w:rsidR="00104A64" w:rsidRDefault="00AF1AD8" w:rsidP="00AF1AD8">
            <w:pPr>
              <w:autoSpaceDE w:val="0"/>
              <w:autoSpaceDN w:val="0"/>
              <w:adjustRightInd w:val="0"/>
              <w:spacing w:line="240" w:lineRule="auto"/>
              <w:rPr>
                <w:rFonts w:ascii="Calibri" w:eastAsiaTheme="minorHAnsi" w:hAnsi="Calibri" w:cs="Calibri"/>
                <w:b w:val="0"/>
                <w:szCs w:val="28"/>
              </w:rPr>
            </w:pPr>
            <w:r w:rsidRPr="00AF1AD8">
              <w:rPr>
                <w:rFonts w:ascii="Calibri" w:eastAsiaTheme="minorHAnsi" w:hAnsi="Calibri" w:cs="Calibri"/>
                <w:b w:val="0"/>
                <w:szCs w:val="28"/>
              </w:rPr>
              <w:t xml:space="preserve">c. API to set the Expenses: </w:t>
            </w:r>
            <w:hyperlink r:id="rId13" w:history="1">
              <w:r w:rsidR="000D63DE" w:rsidRPr="004F571E">
                <w:rPr>
                  <w:rStyle w:val="Hyperlink"/>
                  <w:rFonts w:ascii="Calibri" w:eastAsiaTheme="minorHAnsi" w:hAnsi="Calibri" w:cs="Calibri"/>
                  <w:b w:val="0"/>
                  <w:szCs w:val="28"/>
                </w:rPr>
                <w:t>https://ket0h58q15.execute-api.ap-south-1.amazonaws.com/ExpenseAPI</w:t>
              </w:r>
            </w:hyperlink>
            <w:r w:rsidRPr="00AF1AD8">
              <w:rPr>
                <w:rFonts w:ascii="Calibri" w:eastAsiaTheme="minorHAnsi" w:hAnsi="Calibri" w:cs="Calibri"/>
                <w:b w:val="0"/>
                <w:szCs w:val="28"/>
              </w:rPr>
              <w:t>?</w:t>
            </w:r>
          </w:p>
          <w:p w14:paraId="51D3F706" w14:textId="2B12ADC0" w:rsidR="00104A64" w:rsidRDefault="00AF1AD8" w:rsidP="00AF1AD8">
            <w:pPr>
              <w:autoSpaceDE w:val="0"/>
              <w:autoSpaceDN w:val="0"/>
              <w:adjustRightInd w:val="0"/>
              <w:spacing w:line="240" w:lineRule="auto"/>
              <w:rPr>
                <w:rFonts w:ascii="Calibri" w:eastAsiaTheme="minorHAnsi" w:hAnsi="Calibri" w:cs="Calibri"/>
                <w:b w:val="0"/>
                <w:szCs w:val="28"/>
              </w:rPr>
            </w:pPr>
            <w:r w:rsidRPr="00AF1AD8">
              <w:rPr>
                <w:rFonts w:ascii="Calibri" w:eastAsiaTheme="minorHAnsi" w:hAnsi="Calibri" w:cs="Calibri"/>
                <w:b w:val="0"/>
                <w:szCs w:val="28"/>
              </w:rPr>
              <w:t xml:space="preserve">d. API to fetch the Expenses: </w:t>
            </w:r>
            <w:hyperlink r:id="rId14" w:history="1">
              <w:r w:rsidR="00104A64" w:rsidRPr="004F571E">
                <w:rPr>
                  <w:rStyle w:val="Hyperlink"/>
                  <w:rFonts w:ascii="Calibri" w:eastAsiaTheme="minorHAnsi" w:hAnsi="Calibri" w:cs="Calibri"/>
                  <w:b w:val="0"/>
                  <w:szCs w:val="28"/>
                </w:rPr>
                <w:t>https://5996kr662d.execute-api.ap-south-1.amazonaws.com/ExpenseQA</w:t>
              </w:r>
            </w:hyperlink>
            <w:r w:rsidRPr="00AF1AD8">
              <w:rPr>
                <w:rFonts w:ascii="Calibri" w:eastAsiaTheme="minorHAnsi" w:hAnsi="Calibri" w:cs="Calibri"/>
                <w:b w:val="0"/>
                <w:szCs w:val="28"/>
              </w:rPr>
              <w:t>?</w:t>
            </w:r>
          </w:p>
          <w:p w14:paraId="1754AB91" w14:textId="79EF177F" w:rsidR="00104A64" w:rsidRDefault="00AF1AD8" w:rsidP="00AF1AD8">
            <w:pPr>
              <w:autoSpaceDE w:val="0"/>
              <w:autoSpaceDN w:val="0"/>
              <w:adjustRightInd w:val="0"/>
              <w:spacing w:line="240" w:lineRule="auto"/>
              <w:rPr>
                <w:rFonts w:ascii="Calibri" w:eastAsiaTheme="minorHAnsi" w:hAnsi="Calibri" w:cs="Calibri"/>
                <w:b w:val="0"/>
                <w:szCs w:val="28"/>
              </w:rPr>
            </w:pPr>
            <w:r w:rsidRPr="00AF1AD8">
              <w:rPr>
                <w:rFonts w:ascii="Calibri" w:eastAsiaTheme="minorHAnsi" w:hAnsi="Calibri" w:cs="Calibri"/>
                <w:b w:val="0"/>
                <w:szCs w:val="28"/>
              </w:rPr>
              <w:t xml:space="preserve"> e. API to fetch user details: </w:t>
            </w:r>
            <w:hyperlink r:id="rId15" w:history="1">
              <w:r w:rsidR="00104A64" w:rsidRPr="004F571E">
                <w:rPr>
                  <w:rStyle w:val="Hyperlink"/>
                  <w:rFonts w:ascii="Calibri" w:eastAsiaTheme="minorHAnsi" w:hAnsi="Calibri" w:cs="Calibri"/>
                  <w:b w:val="0"/>
                  <w:szCs w:val="28"/>
                </w:rPr>
                <w:t>https://nirmgp3j2c.execute-api.ap-south-1.amazonaws.com/fetchuser?user=</w:t>
              </w:r>
            </w:hyperlink>
          </w:p>
          <w:p w14:paraId="33F269A2" w14:textId="6FC668CF" w:rsidR="00AF1AD8" w:rsidRDefault="00AF1AD8" w:rsidP="00AF1AD8">
            <w:pPr>
              <w:autoSpaceDE w:val="0"/>
              <w:autoSpaceDN w:val="0"/>
              <w:adjustRightInd w:val="0"/>
              <w:spacing w:line="240" w:lineRule="auto"/>
              <w:rPr>
                <w:rFonts w:ascii="Calibri" w:eastAsiaTheme="minorHAnsi" w:hAnsi="Calibri" w:cs="Calibri"/>
                <w:b w:val="0"/>
                <w:szCs w:val="28"/>
              </w:rPr>
            </w:pPr>
            <w:r w:rsidRPr="00AF1AD8">
              <w:rPr>
                <w:rFonts w:ascii="Calibri" w:eastAsiaTheme="minorHAnsi" w:hAnsi="Calibri" w:cs="Calibri"/>
                <w:b w:val="0"/>
                <w:szCs w:val="28"/>
              </w:rPr>
              <w:t xml:space="preserve"> </w:t>
            </w:r>
            <w:r w:rsidR="00104A64">
              <w:rPr>
                <w:rFonts w:ascii="Calibri" w:eastAsiaTheme="minorHAnsi" w:hAnsi="Calibri" w:cs="Calibri"/>
                <w:b w:val="0"/>
                <w:szCs w:val="28"/>
              </w:rPr>
              <w:t>f</w:t>
            </w:r>
            <w:r w:rsidRPr="00AF1AD8">
              <w:rPr>
                <w:rFonts w:ascii="Calibri" w:eastAsiaTheme="minorHAnsi" w:hAnsi="Calibri" w:cs="Calibri"/>
                <w:b w:val="0"/>
                <w:szCs w:val="28"/>
              </w:rPr>
              <w:t xml:space="preserve">. API to push user details: </w:t>
            </w:r>
            <w:hyperlink r:id="rId16" w:history="1">
              <w:r w:rsidR="00104A64" w:rsidRPr="004F571E">
                <w:rPr>
                  <w:rStyle w:val="Hyperlink"/>
                  <w:rFonts w:ascii="Calibri" w:eastAsiaTheme="minorHAnsi" w:hAnsi="Calibri" w:cs="Calibri"/>
                  <w:b w:val="0"/>
                  <w:szCs w:val="28"/>
                </w:rPr>
                <w:t>https://nqwsosw3ag.execute-api.ap-south-1.amazonaws.com/QA</w:t>
              </w:r>
            </w:hyperlink>
            <w:r w:rsidRPr="00AF1AD8">
              <w:rPr>
                <w:rFonts w:ascii="Calibri" w:eastAsiaTheme="minorHAnsi" w:hAnsi="Calibri" w:cs="Calibri"/>
                <w:b w:val="0"/>
                <w:szCs w:val="28"/>
              </w:rPr>
              <w:t>?</w:t>
            </w:r>
          </w:p>
          <w:p w14:paraId="75CB4DA1" w14:textId="77777777" w:rsidR="00AF1AD8" w:rsidRPr="00AF1AD8" w:rsidRDefault="00AF1AD8" w:rsidP="00AF1AD8">
            <w:pPr>
              <w:autoSpaceDE w:val="0"/>
              <w:autoSpaceDN w:val="0"/>
              <w:adjustRightInd w:val="0"/>
              <w:spacing w:line="240" w:lineRule="auto"/>
              <w:rPr>
                <w:rFonts w:ascii="Calibri" w:eastAsiaTheme="minorHAnsi" w:hAnsi="Calibri" w:cs="Calibri"/>
                <w:b w:val="0"/>
                <w:szCs w:val="28"/>
              </w:rPr>
            </w:pPr>
          </w:p>
          <w:p w14:paraId="07C0E7B3" w14:textId="77777777" w:rsidR="00CF7255" w:rsidRPr="00CF7255" w:rsidRDefault="00AF1AD8" w:rsidP="00AF1AD8">
            <w:pPr>
              <w:autoSpaceDE w:val="0"/>
              <w:autoSpaceDN w:val="0"/>
              <w:adjustRightInd w:val="0"/>
              <w:spacing w:line="240" w:lineRule="auto"/>
              <w:rPr>
                <w:rFonts w:ascii="Calibri" w:eastAsiaTheme="minorHAnsi" w:hAnsi="Calibri" w:cs="Calibri"/>
                <w:b w:val="0"/>
                <w:szCs w:val="28"/>
                <w:u w:val="single"/>
              </w:rPr>
            </w:pPr>
            <w:r w:rsidRPr="00CF7255">
              <w:rPr>
                <w:rFonts w:ascii="Calibri" w:eastAsiaTheme="minorHAnsi" w:hAnsi="Calibri" w:cs="Calibri"/>
                <w:b w:val="0"/>
                <w:szCs w:val="28"/>
                <w:u w:val="single"/>
              </w:rPr>
              <w:t xml:space="preserve">Associated Lambda functions: </w:t>
            </w:r>
          </w:p>
          <w:p w14:paraId="30DBCDFA" w14:textId="77777777" w:rsidR="00CF7255" w:rsidRDefault="00AF1AD8" w:rsidP="00AF1AD8">
            <w:pPr>
              <w:autoSpaceDE w:val="0"/>
              <w:autoSpaceDN w:val="0"/>
              <w:adjustRightInd w:val="0"/>
              <w:spacing w:line="240" w:lineRule="auto"/>
              <w:rPr>
                <w:rFonts w:ascii="Calibri" w:eastAsiaTheme="minorHAnsi" w:hAnsi="Calibri" w:cs="Calibri"/>
                <w:b w:val="0"/>
                <w:szCs w:val="28"/>
              </w:rPr>
            </w:pPr>
            <w:r w:rsidRPr="00AF1AD8">
              <w:rPr>
                <w:rFonts w:ascii="Calibri" w:eastAsiaTheme="minorHAnsi" w:hAnsi="Calibri" w:cs="Calibri"/>
                <w:b w:val="0"/>
                <w:szCs w:val="28"/>
              </w:rPr>
              <w:t xml:space="preserve">a. putinfo: pushes user info into a database </w:t>
            </w:r>
          </w:p>
          <w:p w14:paraId="0699B3D8" w14:textId="77777777" w:rsidR="00CF7255" w:rsidRDefault="00AF1AD8" w:rsidP="00AF1AD8">
            <w:pPr>
              <w:autoSpaceDE w:val="0"/>
              <w:autoSpaceDN w:val="0"/>
              <w:adjustRightInd w:val="0"/>
              <w:spacing w:line="240" w:lineRule="auto"/>
              <w:rPr>
                <w:rFonts w:ascii="Calibri" w:eastAsiaTheme="minorHAnsi" w:hAnsi="Calibri" w:cs="Calibri"/>
                <w:b w:val="0"/>
                <w:szCs w:val="28"/>
              </w:rPr>
            </w:pPr>
            <w:r w:rsidRPr="00AF1AD8">
              <w:rPr>
                <w:rFonts w:ascii="Calibri" w:eastAsiaTheme="minorHAnsi" w:hAnsi="Calibri" w:cs="Calibri"/>
                <w:b w:val="0"/>
                <w:szCs w:val="28"/>
              </w:rPr>
              <w:t xml:space="preserve">b. fetchUser: pulls user details from the database </w:t>
            </w:r>
          </w:p>
          <w:p w14:paraId="5E1EE247" w14:textId="77777777" w:rsidR="00CF7255" w:rsidRDefault="00AF1AD8" w:rsidP="00AF1AD8">
            <w:pPr>
              <w:autoSpaceDE w:val="0"/>
              <w:autoSpaceDN w:val="0"/>
              <w:adjustRightInd w:val="0"/>
              <w:spacing w:line="240" w:lineRule="auto"/>
              <w:rPr>
                <w:rFonts w:ascii="Calibri" w:eastAsiaTheme="minorHAnsi" w:hAnsi="Calibri" w:cs="Calibri"/>
                <w:b w:val="0"/>
                <w:szCs w:val="28"/>
              </w:rPr>
            </w:pPr>
            <w:r w:rsidRPr="00AF1AD8">
              <w:rPr>
                <w:rFonts w:ascii="Calibri" w:eastAsiaTheme="minorHAnsi" w:hAnsi="Calibri" w:cs="Calibri"/>
                <w:b w:val="0"/>
                <w:szCs w:val="28"/>
              </w:rPr>
              <w:t xml:space="preserve">c. walletbalance : pulls wallet balance from the database </w:t>
            </w:r>
          </w:p>
          <w:p w14:paraId="4157A7E2" w14:textId="77777777" w:rsidR="00CF7255" w:rsidRDefault="00AF1AD8" w:rsidP="00AF1AD8">
            <w:pPr>
              <w:autoSpaceDE w:val="0"/>
              <w:autoSpaceDN w:val="0"/>
              <w:adjustRightInd w:val="0"/>
              <w:spacing w:line="240" w:lineRule="auto"/>
              <w:rPr>
                <w:rFonts w:ascii="Calibri" w:eastAsiaTheme="minorHAnsi" w:hAnsi="Calibri" w:cs="Calibri"/>
                <w:b w:val="0"/>
                <w:szCs w:val="28"/>
              </w:rPr>
            </w:pPr>
            <w:r w:rsidRPr="00AF1AD8">
              <w:rPr>
                <w:rFonts w:ascii="Calibri" w:eastAsiaTheme="minorHAnsi" w:hAnsi="Calibri" w:cs="Calibri"/>
                <w:b w:val="0"/>
                <w:szCs w:val="28"/>
              </w:rPr>
              <w:t xml:space="preserve">d. push_expense_data : pushes expense data into the database </w:t>
            </w:r>
          </w:p>
          <w:p w14:paraId="0947F404" w14:textId="77777777" w:rsidR="00CF7255" w:rsidRDefault="00AF1AD8" w:rsidP="00AF1AD8">
            <w:pPr>
              <w:autoSpaceDE w:val="0"/>
              <w:autoSpaceDN w:val="0"/>
              <w:adjustRightInd w:val="0"/>
              <w:spacing w:line="240" w:lineRule="auto"/>
              <w:rPr>
                <w:rFonts w:ascii="Calibri" w:eastAsiaTheme="minorHAnsi" w:hAnsi="Calibri" w:cs="Calibri"/>
                <w:b w:val="0"/>
                <w:szCs w:val="28"/>
              </w:rPr>
            </w:pPr>
            <w:r w:rsidRPr="00AF1AD8">
              <w:rPr>
                <w:rFonts w:ascii="Calibri" w:eastAsiaTheme="minorHAnsi" w:hAnsi="Calibri" w:cs="Calibri"/>
                <w:b w:val="0"/>
                <w:szCs w:val="28"/>
              </w:rPr>
              <w:t xml:space="preserve">e. fetchExpenses: fetches expense details of a user from the database </w:t>
            </w:r>
          </w:p>
          <w:p w14:paraId="5F11D38F" w14:textId="77777777" w:rsidR="00CF7255" w:rsidRDefault="00AF1AD8" w:rsidP="00AF1AD8">
            <w:pPr>
              <w:autoSpaceDE w:val="0"/>
              <w:autoSpaceDN w:val="0"/>
              <w:adjustRightInd w:val="0"/>
              <w:spacing w:line="240" w:lineRule="auto"/>
              <w:rPr>
                <w:rFonts w:ascii="Calibri" w:eastAsiaTheme="minorHAnsi" w:hAnsi="Calibri" w:cs="Calibri"/>
                <w:b w:val="0"/>
                <w:szCs w:val="28"/>
              </w:rPr>
            </w:pPr>
            <w:r w:rsidRPr="00AF1AD8">
              <w:rPr>
                <w:rFonts w:ascii="Calibri" w:eastAsiaTheme="minorHAnsi" w:hAnsi="Calibri" w:cs="Calibri"/>
                <w:b w:val="0"/>
                <w:szCs w:val="28"/>
              </w:rPr>
              <w:t xml:space="preserve">f. addwalletamount : pushes additional amount to wallet balance </w:t>
            </w:r>
          </w:p>
          <w:p w14:paraId="136E1B44" w14:textId="7EFCE403" w:rsidR="00AF1AD8" w:rsidRPr="00AF1AD8" w:rsidRDefault="00AF1AD8" w:rsidP="00AF1AD8">
            <w:pPr>
              <w:autoSpaceDE w:val="0"/>
              <w:autoSpaceDN w:val="0"/>
              <w:adjustRightInd w:val="0"/>
              <w:spacing w:line="240" w:lineRule="auto"/>
              <w:rPr>
                <w:rFonts w:ascii="Calibri" w:eastAsiaTheme="minorHAnsi" w:hAnsi="Calibri" w:cs="Calibri"/>
                <w:b w:val="0"/>
                <w:szCs w:val="28"/>
              </w:rPr>
            </w:pPr>
            <w:r w:rsidRPr="00AF1AD8">
              <w:rPr>
                <w:rFonts w:ascii="Calibri" w:eastAsiaTheme="minorHAnsi" w:hAnsi="Calibri" w:cs="Calibri"/>
                <w:b w:val="0"/>
                <w:szCs w:val="28"/>
              </w:rPr>
              <w:lastRenderedPageBreak/>
              <w:t>g. limitsns(Created but not working): tried to send an SNS message upo</w:t>
            </w:r>
            <w:r w:rsidR="00CF7255">
              <w:rPr>
                <w:rFonts w:ascii="Calibri" w:eastAsiaTheme="minorHAnsi" w:hAnsi="Calibri" w:cs="Calibri"/>
                <w:b w:val="0"/>
                <w:szCs w:val="28"/>
              </w:rPr>
              <w:t>n going below a set wallet amount.</w:t>
            </w:r>
          </w:p>
          <w:p w14:paraId="0218CA43" w14:textId="77777777" w:rsidR="00AF1AD8" w:rsidRPr="00AF1AD8" w:rsidRDefault="00AF1AD8" w:rsidP="00AF1AD8">
            <w:pPr>
              <w:autoSpaceDE w:val="0"/>
              <w:autoSpaceDN w:val="0"/>
              <w:adjustRightInd w:val="0"/>
              <w:spacing w:line="240" w:lineRule="auto"/>
              <w:rPr>
                <w:rFonts w:ascii="Calibri" w:eastAsiaTheme="minorHAnsi" w:hAnsi="Calibri" w:cs="Calibri"/>
                <w:b w:val="0"/>
                <w:szCs w:val="28"/>
              </w:rPr>
            </w:pPr>
          </w:p>
          <w:p w14:paraId="43BBD5AC" w14:textId="77777777" w:rsidR="00CF7255" w:rsidRPr="00CF7255" w:rsidRDefault="00AF1AD8" w:rsidP="00AF1AD8">
            <w:pPr>
              <w:autoSpaceDE w:val="0"/>
              <w:autoSpaceDN w:val="0"/>
              <w:adjustRightInd w:val="0"/>
              <w:spacing w:line="240" w:lineRule="auto"/>
              <w:rPr>
                <w:rFonts w:ascii="Calibri" w:eastAsiaTheme="minorHAnsi" w:hAnsi="Calibri" w:cs="Calibri"/>
                <w:b w:val="0"/>
                <w:szCs w:val="28"/>
                <w:u w:val="single"/>
              </w:rPr>
            </w:pPr>
            <w:r w:rsidRPr="00CF7255">
              <w:rPr>
                <w:rFonts w:ascii="Calibri" w:eastAsiaTheme="minorHAnsi" w:hAnsi="Calibri" w:cs="Calibri"/>
                <w:b w:val="0"/>
                <w:szCs w:val="28"/>
                <w:u w:val="single"/>
              </w:rPr>
              <w:t>Associated AWS DynamoDBs:</w:t>
            </w:r>
          </w:p>
          <w:p w14:paraId="70D09282" w14:textId="0C91782C" w:rsidR="00CF7255" w:rsidRDefault="00AF1AD8" w:rsidP="00AF1AD8">
            <w:pPr>
              <w:autoSpaceDE w:val="0"/>
              <w:autoSpaceDN w:val="0"/>
              <w:adjustRightInd w:val="0"/>
              <w:spacing w:line="240" w:lineRule="auto"/>
              <w:rPr>
                <w:rFonts w:ascii="Calibri" w:eastAsiaTheme="minorHAnsi" w:hAnsi="Calibri" w:cs="Calibri"/>
                <w:b w:val="0"/>
                <w:szCs w:val="28"/>
              </w:rPr>
            </w:pPr>
            <w:r w:rsidRPr="00AF1AD8">
              <w:rPr>
                <w:rFonts w:ascii="Calibri" w:eastAsiaTheme="minorHAnsi" w:hAnsi="Calibri" w:cs="Calibri"/>
                <w:b w:val="0"/>
                <w:szCs w:val="28"/>
              </w:rPr>
              <w:t xml:space="preserve"> a. users - user details</w:t>
            </w:r>
          </w:p>
          <w:p w14:paraId="0C14158E" w14:textId="46C43921" w:rsidR="00AF1AD8" w:rsidRPr="00AF1AD8" w:rsidRDefault="00AF1AD8" w:rsidP="00AF1AD8">
            <w:pPr>
              <w:autoSpaceDE w:val="0"/>
              <w:autoSpaceDN w:val="0"/>
              <w:adjustRightInd w:val="0"/>
              <w:spacing w:line="240" w:lineRule="auto"/>
              <w:rPr>
                <w:rFonts w:ascii="Calibri" w:eastAsiaTheme="minorHAnsi" w:hAnsi="Calibri" w:cs="Calibri"/>
                <w:b w:val="0"/>
                <w:szCs w:val="28"/>
              </w:rPr>
            </w:pPr>
            <w:r w:rsidRPr="00AF1AD8">
              <w:rPr>
                <w:rFonts w:ascii="Calibri" w:eastAsiaTheme="minorHAnsi" w:hAnsi="Calibri" w:cs="Calibri"/>
                <w:b w:val="0"/>
                <w:szCs w:val="28"/>
              </w:rPr>
              <w:t xml:space="preserve"> b. expense_summary - expenses related to user c. wallet_balance - contains user wallet balance d. monthly_limits - contains user set monthly limits for expenses</w:t>
            </w:r>
          </w:p>
          <w:p w14:paraId="6517D235" w14:textId="77777777" w:rsidR="00AF1AD8" w:rsidRDefault="00AF1AD8" w:rsidP="00CF2C38">
            <w:pPr>
              <w:autoSpaceDE w:val="0"/>
              <w:autoSpaceDN w:val="0"/>
              <w:adjustRightInd w:val="0"/>
              <w:spacing w:line="240" w:lineRule="auto"/>
              <w:rPr>
                <w:rFonts w:ascii="Calibri" w:eastAsiaTheme="minorHAnsi" w:hAnsi="Calibri" w:cs="Calibri"/>
                <w:b w:val="0"/>
                <w:color w:val="auto"/>
                <w:sz w:val="24"/>
                <w:szCs w:val="24"/>
              </w:rPr>
            </w:pPr>
          </w:p>
          <w:p w14:paraId="2DA459C6" w14:textId="201703E5" w:rsidR="00CF7255" w:rsidRDefault="00CF2C38" w:rsidP="00CF2C38">
            <w:pPr>
              <w:autoSpaceDE w:val="0"/>
              <w:autoSpaceDN w:val="0"/>
              <w:adjustRightInd w:val="0"/>
              <w:spacing w:line="240" w:lineRule="auto"/>
              <w:rPr>
                <w:rFonts w:ascii="Calibri-Bold" w:eastAsiaTheme="minorHAnsi" w:hAnsi="Calibri-Bold" w:cs="Calibri-Bold"/>
                <w:bCs/>
                <w:color w:val="002060"/>
                <w:sz w:val="52"/>
                <w:szCs w:val="52"/>
              </w:rPr>
            </w:pPr>
            <w:r w:rsidRPr="00CF7255">
              <w:rPr>
                <w:rFonts w:ascii="Calibri-Bold" w:eastAsiaTheme="minorHAnsi" w:hAnsi="Calibri-Bold" w:cs="Calibri-Bold"/>
                <w:bCs/>
                <w:color w:val="002060"/>
                <w:sz w:val="52"/>
                <w:szCs w:val="52"/>
              </w:rPr>
              <w:t>5 FLOWCHAR</w:t>
            </w:r>
            <w:r w:rsidR="00CF7255">
              <w:rPr>
                <w:rFonts w:ascii="Calibri-Bold" w:eastAsiaTheme="minorHAnsi" w:hAnsi="Calibri-Bold" w:cs="Calibri-Bold"/>
                <w:bCs/>
                <w:color w:val="002060"/>
                <w:sz w:val="52"/>
                <w:szCs w:val="52"/>
              </w:rPr>
              <w:t>T</w:t>
            </w:r>
          </w:p>
          <w:p w14:paraId="127493E2" w14:textId="3C38DDDC" w:rsidR="00CF7255" w:rsidRDefault="00CF7255" w:rsidP="00CF2C38">
            <w:pPr>
              <w:autoSpaceDE w:val="0"/>
              <w:autoSpaceDN w:val="0"/>
              <w:adjustRightInd w:val="0"/>
              <w:spacing w:line="240" w:lineRule="auto"/>
              <w:rPr>
                <w:rFonts w:eastAsiaTheme="minorHAnsi" w:cstheme="minorHAnsi"/>
                <w:b w:val="0"/>
                <w:szCs w:val="28"/>
                <w:u w:val="single"/>
              </w:rPr>
            </w:pPr>
            <w:r w:rsidRPr="00CF7255">
              <w:rPr>
                <w:rFonts w:eastAsiaTheme="minorHAnsi" w:cstheme="minorHAnsi"/>
                <w:b w:val="0"/>
                <w:szCs w:val="28"/>
                <w:u w:val="single"/>
              </w:rPr>
              <w:t>Diagram showing the control flow of the solution:</w:t>
            </w:r>
          </w:p>
          <w:p w14:paraId="206E2E42" w14:textId="3AAFA70B" w:rsidR="00CF7255" w:rsidRDefault="0019715A" w:rsidP="00CF2C38">
            <w:pPr>
              <w:autoSpaceDE w:val="0"/>
              <w:autoSpaceDN w:val="0"/>
              <w:adjustRightInd w:val="0"/>
              <w:spacing w:line="240" w:lineRule="auto"/>
              <w:rPr>
                <w:rFonts w:eastAsiaTheme="minorHAnsi" w:cstheme="minorHAnsi"/>
                <w:b w:val="0"/>
                <w:szCs w:val="28"/>
                <w:u w:val="single"/>
              </w:rPr>
            </w:pPr>
            <w:r>
              <w:rPr>
                <w:rFonts w:eastAsiaTheme="minorHAnsi" w:cstheme="minorHAnsi"/>
                <w:b w:val="0"/>
                <w:noProof/>
                <w:szCs w:val="28"/>
                <w:u w:val="single"/>
              </w:rPr>
              <mc:AlternateContent>
                <mc:Choice Requires="wps">
                  <w:drawing>
                    <wp:anchor distT="0" distB="0" distL="114300" distR="114300" simplePos="0" relativeHeight="251693056" behindDoc="0" locked="0" layoutInCell="1" allowOverlap="1" wp14:anchorId="25D9E1E4" wp14:editId="303F6379">
                      <wp:simplePos x="0" y="0"/>
                      <wp:positionH relativeFrom="column">
                        <wp:posOffset>5599430</wp:posOffset>
                      </wp:positionH>
                      <wp:positionV relativeFrom="paragraph">
                        <wp:posOffset>1318895</wp:posOffset>
                      </wp:positionV>
                      <wp:extent cx="1073150" cy="1123950"/>
                      <wp:effectExtent l="0" t="0" r="12700" b="19050"/>
                      <wp:wrapNone/>
                      <wp:docPr id="62" name="Text Box 62"/>
                      <wp:cNvGraphicFramePr/>
                      <a:graphic xmlns:a="http://schemas.openxmlformats.org/drawingml/2006/main">
                        <a:graphicData uri="http://schemas.microsoft.com/office/word/2010/wordprocessingShape">
                          <wps:wsp>
                            <wps:cNvSpPr txBox="1"/>
                            <wps:spPr>
                              <a:xfrm>
                                <a:off x="0" y="0"/>
                                <a:ext cx="1073150" cy="1123950"/>
                              </a:xfrm>
                              <a:prstGeom prst="rect">
                                <a:avLst/>
                              </a:prstGeom>
                              <a:solidFill>
                                <a:schemeClr val="lt1"/>
                              </a:solidFill>
                              <a:ln w="6350">
                                <a:solidFill>
                                  <a:prstClr val="black"/>
                                </a:solidFill>
                              </a:ln>
                            </wps:spPr>
                            <wps:txbx>
                              <w:txbxContent>
                                <w:p w14:paraId="6774B521" w14:textId="1CCFE44A" w:rsidR="0019715A" w:rsidRDefault="0019715A">
                                  <w:r>
                                    <w:t>Reports are shown in graph format</w:t>
                                  </w:r>
                                  <w:r w:rsidR="00D7196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D9E1E4" id="Text Box 62" o:spid="_x0000_s1028" type="#_x0000_t202" style="position:absolute;margin-left:440.9pt;margin-top:103.85pt;width:84.5pt;height:88.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" fillcolor="white [3201]" strokeweight=".5pt">
                      <v:textbox>
                        <w:txbxContent>
                          <w:p w14:paraId="6774B521" w14:textId="1CCFE44A" w:rsidR="0019715A" w:rsidRDefault="0019715A">
                            <w:r>
                              <w:t>Reports are shown in graph format</w:t>
                            </w:r>
                            <w:r w:rsidR="00D7196D">
                              <w:t>.</w:t>
                            </w:r>
                          </w:p>
                        </w:txbxContent>
                      </v:textbox>
                    </v:shape>
                  </w:pict>
                </mc:Fallback>
              </mc:AlternateContent>
            </w:r>
            <w:r w:rsidR="00367474">
              <w:rPr>
                <w:rFonts w:eastAsiaTheme="minorHAnsi" w:cstheme="minorHAnsi"/>
                <w:b w:val="0"/>
                <w:noProof/>
                <w:szCs w:val="28"/>
                <w:u w:val="single"/>
              </w:rPr>
              <mc:AlternateContent>
                <mc:Choice Requires="wpi">
                  <w:drawing>
                    <wp:anchor distT="0" distB="0" distL="114300" distR="114300" simplePos="0" relativeHeight="251692032" behindDoc="0" locked="0" layoutInCell="1" allowOverlap="1" wp14:anchorId="1A641B79" wp14:editId="3013D93B">
                      <wp:simplePos x="0" y="0"/>
                      <wp:positionH relativeFrom="column">
                        <wp:posOffset>5471795</wp:posOffset>
                      </wp:positionH>
                      <wp:positionV relativeFrom="paragraph">
                        <wp:posOffset>916305</wp:posOffset>
                      </wp:positionV>
                      <wp:extent cx="575310" cy="998220"/>
                      <wp:effectExtent l="76200" t="76200" r="91440" b="87630"/>
                      <wp:wrapNone/>
                      <wp:docPr id="61" name="Ink 61"/>
                      <wp:cNvGraphicFramePr/>
                      <a:graphic xmlns:a="http://schemas.openxmlformats.org/drawingml/2006/main">
                        <a:graphicData uri="http://schemas.microsoft.com/office/word/2010/wordprocessingInk">
                          <w14:contentPart bwMode="auto" r:id="rId17">
                            <w14:nvContentPartPr>
                              <w14:cNvContentPartPr/>
                            </w14:nvContentPartPr>
                            <w14:xfrm>
                              <a:off x="0" y="0"/>
                              <a:ext cx="575310" cy="998220"/>
                            </w14:xfrm>
                          </w14:contentPart>
                        </a:graphicData>
                      </a:graphic>
                    </wp:anchor>
                  </w:drawing>
                </mc:Choice>
                <mc:Fallback>
                  <w:pict>
                    <v:shapetype w14:anchorId="7852509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1" o:spid="_x0000_s1026" type="#_x0000_t75" style="position:absolute;margin-left:428pt;margin-top:69.35pt;width:50.95pt;height:84.2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">
                      <v:imagedata r:id="rId18" o:title=""/>
                    </v:shape>
                  </w:pict>
                </mc:Fallback>
              </mc:AlternateContent>
            </w:r>
            <w:r w:rsidR="00367474">
              <w:rPr>
                <w:rFonts w:eastAsiaTheme="minorHAnsi" w:cstheme="minorHAnsi"/>
                <w:b w:val="0"/>
                <w:noProof/>
                <w:szCs w:val="28"/>
                <w:u w:val="single"/>
              </w:rPr>
              <mc:AlternateContent>
                <mc:Choice Requires="wpi">
                  <w:drawing>
                    <wp:anchor distT="0" distB="0" distL="114300" distR="114300" simplePos="0" relativeHeight="251688960" behindDoc="0" locked="0" layoutInCell="1" allowOverlap="1" wp14:anchorId="6F1FEEC7" wp14:editId="625A1ABF">
                      <wp:simplePos x="0" y="0"/>
                      <wp:positionH relativeFrom="column">
                        <wp:posOffset>5398135</wp:posOffset>
                      </wp:positionH>
                      <wp:positionV relativeFrom="paragraph">
                        <wp:posOffset>1259840</wp:posOffset>
                      </wp:positionV>
                      <wp:extent cx="1545120" cy="2400935"/>
                      <wp:effectExtent l="38100" t="76200" r="74295" b="94615"/>
                      <wp:wrapNone/>
                      <wp:docPr id="55" name="Ink 55"/>
                      <wp:cNvGraphicFramePr/>
                      <a:graphic xmlns:a="http://schemas.openxmlformats.org/drawingml/2006/main">
                        <a:graphicData uri="http://schemas.microsoft.com/office/word/2010/wordprocessingInk">
                          <w14:contentPart bwMode="auto" r:id="rId19">
                            <w14:nvContentPartPr>
                              <w14:cNvContentPartPr/>
                            </w14:nvContentPartPr>
                            <w14:xfrm>
                              <a:off x="0" y="0"/>
                              <a:ext cx="1545120" cy="2400935"/>
                            </w14:xfrm>
                          </w14:contentPart>
                        </a:graphicData>
                      </a:graphic>
                    </wp:anchor>
                  </w:drawing>
                </mc:Choice>
                <mc:Fallback>
                  <w:pict>
                    <v:shape w14:anchorId="2DBEC13C" id="Ink 55" o:spid="_x0000_s1026" type="#_x0000_t75" style="position:absolute;margin-left:422.2pt;margin-top:96.35pt;width:127.3pt;height:194.7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">
                      <v:imagedata r:id="rId20" o:title=""/>
                    </v:shape>
                  </w:pict>
                </mc:Fallback>
              </mc:AlternateContent>
            </w:r>
            <w:r w:rsidR="00367474">
              <w:rPr>
                <w:rFonts w:eastAsiaTheme="minorHAnsi" w:cstheme="minorHAnsi"/>
                <w:b w:val="0"/>
                <w:noProof/>
                <w:szCs w:val="28"/>
                <w:u w:val="single"/>
              </w:rPr>
              <mc:AlternateContent>
                <mc:Choice Requires="wpi">
                  <w:drawing>
                    <wp:anchor distT="0" distB="0" distL="114300" distR="114300" simplePos="0" relativeHeight="251675648" behindDoc="0" locked="0" layoutInCell="1" allowOverlap="1" wp14:anchorId="090469A1" wp14:editId="1DA30ED7">
                      <wp:simplePos x="0" y="0"/>
                      <wp:positionH relativeFrom="column">
                        <wp:posOffset>5485110</wp:posOffset>
                      </wp:positionH>
                      <wp:positionV relativeFrom="paragraph">
                        <wp:posOffset>1064425</wp:posOffset>
                      </wp:positionV>
                      <wp:extent cx="90360" cy="56160"/>
                      <wp:effectExtent l="57150" t="57150" r="81280" b="96520"/>
                      <wp:wrapNone/>
                      <wp:docPr id="39" name="Ink 39"/>
                      <wp:cNvGraphicFramePr/>
                      <a:graphic xmlns:a="http://schemas.openxmlformats.org/drawingml/2006/main">
                        <a:graphicData uri="http://schemas.microsoft.com/office/word/2010/wordprocessingInk">
                          <w14:contentPart bwMode="auto" r:id="rId21">
                            <w14:nvContentPartPr>
                              <w14:cNvContentPartPr/>
                            </w14:nvContentPartPr>
                            <w14:xfrm>
                              <a:off x="0" y="0"/>
                              <a:ext cx="90360" cy="56160"/>
                            </w14:xfrm>
                          </w14:contentPart>
                        </a:graphicData>
                      </a:graphic>
                    </wp:anchor>
                  </w:drawing>
                </mc:Choice>
                <mc:Fallback>
                  <w:pict>
                    <v:shape w14:anchorId="3F0B4BE5" id="Ink 39" o:spid="_x0000_s1026" type="#_x0000_t75" style="position:absolute;margin-left:429.05pt;margin-top:81pt;width:12.75pt;height:10.0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">
                      <v:imagedata r:id="rId22" o:title=""/>
                    </v:shape>
                  </w:pict>
                </mc:Fallback>
              </mc:AlternateContent>
            </w:r>
            <w:r w:rsidR="00367474">
              <w:rPr>
                <w:rFonts w:eastAsiaTheme="minorHAnsi" w:cstheme="minorHAnsi"/>
                <w:b w:val="0"/>
                <w:noProof/>
                <w:szCs w:val="28"/>
                <w:u w:val="single"/>
              </w:rPr>
              <mc:AlternateContent>
                <mc:Choice Requires="wpi">
                  <w:drawing>
                    <wp:anchor distT="0" distB="0" distL="114300" distR="114300" simplePos="0" relativeHeight="251674624" behindDoc="0" locked="0" layoutInCell="1" allowOverlap="1" wp14:anchorId="44BB2FB8" wp14:editId="345472C4">
                      <wp:simplePos x="0" y="0"/>
                      <wp:positionH relativeFrom="column">
                        <wp:posOffset>5618310</wp:posOffset>
                      </wp:positionH>
                      <wp:positionV relativeFrom="paragraph">
                        <wp:posOffset>1128145</wp:posOffset>
                      </wp:positionV>
                      <wp:extent cx="360" cy="360"/>
                      <wp:effectExtent l="0" t="0" r="0" b="0"/>
                      <wp:wrapNone/>
                      <wp:docPr id="36" name="Ink 36"/>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 w14:anchorId="5FCA3C24" id="Ink 36" o:spid="_x0000_s1026" type="#_x0000_t75" style="position:absolute;margin-left:439.55pt;margin-top:86.05pt;width:5.7pt;height:5.7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">
                      <v:imagedata r:id="rId24" o:title=""/>
                    </v:shape>
                  </w:pict>
                </mc:Fallback>
              </mc:AlternateContent>
            </w:r>
            <w:r w:rsidR="00E17A43">
              <w:rPr>
                <w:rFonts w:eastAsiaTheme="minorHAnsi" w:cstheme="minorHAnsi"/>
                <w:b w:val="0"/>
                <w:noProof/>
                <w:szCs w:val="28"/>
                <w:u w:val="single"/>
              </w:rPr>
              <mc:AlternateContent>
                <mc:Choice Requires="wps">
                  <w:drawing>
                    <wp:anchor distT="0" distB="0" distL="114300" distR="114300" simplePos="0" relativeHeight="251673600" behindDoc="0" locked="0" layoutInCell="1" allowOverlap="1" wp14:anchorId="713C5219" wp14:editId="30ABA445">
                      <wp:simplePos x="0" y="0"/>
                      <wp:positionH relativeFrom="column">
                        <wp:posOffset>5199380</wp:posOffset>
                      </wp:positionH>
                      <wp:positionV relativeFrom="paragraph">
                        <wp:posOffset>2106295</wp:posOffset>
                      </wp:positionV>
                      <wp:extent cx="0" cy="431800"/>
                      <wp:effectExtent l="0" t="0" r="38100" b="25400"/>
                      <wp:wrapNone/>
                      <wp:docPr id="35" name="Straight Connector 35"/>
                      <wp:cNvGraphicFramePr/>
                      <a:graphic xmlns:a="http://schemas.openxmlformats.org/drawingml/2006/main">
                        <a:graphicData uri="http://schemas.microsoft.com/office/word/2010/wordprocessingShape">
                          <wps:wsp>
                            <wps:cNvCnPr/>
                            <wps:spPr>
                              <a:xfrm>
                                <a:off x="0" y="0"/>
                                <a:ext cx="0" cy="431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4B3783" id="Straight Connector 35"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409.4pt,165.85pt" to="409.4pt,19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" strokecolor="#0f0d29 [3200]" strokeweight="1pt"/>
                  </w:pict>
                </mc:Fallback>
              </mc:AlternateContent>
            </w:r>
            <w:r w:rsidR="00E17A43">
              <w:rPr>
                <w:rFonts w:eastAsiaTheme="minorHAnsi" w:cstheme="minorHAnsi"/>
                <w:b w:val="0"/>
                <w:noProof/>
                <w:szCs w:val="28"/>
                <w:u w:val="single"/>
              </w:rPr>
              <mc:AlternateContent>
                <mc:Choice Requires="wpi">
                  <w:drawing>
                    <wp:anchor distT="0" distB="0" distL="114300" distR="114300" simplePos="0" relativeHeight="251672576" behindDoc="0" locked="0" layoutInCell="1" allowOverlap="1" wp14:anchorId="2D289DB7" wp14:editId="43C9ACC7">
                      <wp:simplePos x="0" y="0"/>
                      <wp:positionH relativeFrom="column">
                        <wp:posOffset>5122950</wp:posOffset>
                      </wp:positionH>
                      <wp:positionV relativeFrom="paragraph">
                        <wp:posOffset>2139345</wp:posOffset>
                      </wp:positionV>
                      <wp:extent cx="129240" cy="38880"/>
                      <wp:effectExtent l="57150" t="76200" r="80645" b="94615"/>
                      <wp:wrapNone/>
                      <wp:docPr id="32" name="Ink 32"/>
                      <wp:cNvGraphicFramePr/>
                      <a:graphic xmlns:a="http://schemas.openxmlformats.org/drawingml/2006/main">
                        <a:graphicData uri="http://schemas.microsoft.com/office/word/2010/wordprocessingInk">
                          <w14:contentPart bwMode="auto" r:id="rId25">
                            <w14:nvContentPartPr>
                              <w14:cNvContentPartPr/>
                            </w14:nvContentPartPr>
                            <w14:xfrm>
                              <a:off x="0" y="0"/>
                              <a:ext cx="129240" cy="38880"/>
                            </w14:xfrm>
                          </w14:contentPart>
                        </a:graphicData>
                      </a:graphic>
                    </wp:anchor>
                  </w:drawing>
                </mc:Choice>
                <mc:Fallback>
                  <w:pict>
                    <v:shape w14:anchorId="274AB409" id="Ink 32" o:spid="_x0000_s1026" type="#_x0000_t75" style="position:absolute;margin-left:400.55pt;margin-top:165.6pt;width:15.85pt;height:8.7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">
                      <v:imagedata r:id="rId26" o:title=""/>
                    </v:shape>
                  </w:pict>
                </mc:Fallback>
              </mc:AlternateContent>
            </w:r>
            <w:r w:rsidR="00E17A43">
              <w:rPr>
                <w:rFonts w:eastAsiaTheme="minorHAnsi" w:cstheme="minorHAnsi"/>
                <w:b w:val="0"/>
                <w:noProof/>
                <w:szCs w:val="28"/>
                <w:u w:val="single"/>
              </w:rPr>
              <mc:AlternateContent>
                <mc:Choice Requires="wpi">
                  <w:drawing>
                    <wp:anchor distT="0" distB="0" distL="114300" distR="114300" simplePos="0" relativeHeight="251671552" behindDoc="0" locked="0" layoutInCell="1" allowOverlap="1" wp14:anchorId="6BD96D48" wp14:editId="2AF63399">
                      <wp:simplePos x="0" y="0"/>
                      <wp:positionH relativeFrom="column">
                        <wp:posOffset>5076870</wp:posOffset>
                      </wp:positionH>
                      <wp:positionV relativeFrom="paragraph">
                        <wp:posOffset>2314665</wp:posOffset>
                      </wp:positionV>
                      <wp:extent cx="294120" cy="45720"/>
                      <wp:effectExtent l="38100" t="76200" r="86995" b="87630"/>
                      <wp:wrapNone/>
                      <wp:docPr id="31" name="Ink 31"/>
                      <wp:cNvGraphicFramePr/>
                      <a:graphic xmlns:a="http://schemas.openxmlformats.org/drawingml/2006/main">
                        <a:graphicData uri="http://schemas.microsoft.com/office/word/2010/wordprocessingInk">
                          <w14:contentPart bwMode="auto" r:id="rId27">
                            <w14:nvContentPartPr>
                              <w14:cNvContentPartPr/>
                            </w14:nvContentPartPr>
                            <w14:xfrm>
                              <a:off x="0" y="0"/>
                              <a:ext cx="294120" cy="45720"/>
                            </w14:xfrm>
                          </w14:contentPart>
                        </a:graphicData>
                      </a:graphic>
                    </wp:anchor>
                  </w:drawing>
                </mc:Choice>
                <mc:Fallback>
                  <w:pict>
                    <v:shape w14:anchorId="1288F0E4" id="Ink 31" o:spid="_x0000_s1026" type="#_x0000_t75" style="position:absolute;margin-left:396.9pt;margin-top:179.45pt;width:28.8pt;height:9.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">
                      <v:imagedata r:id="rId28" o:title=""/>
                    </v:shape>
                  </w:pict>
                </mc:Fallback>
              </mc:AlternateContent>
            </w:r>
            <w:r w:rsidR="00E17A43">
              <w:rPr>
                <w:rFonts w:eastAsiaTheme="minorHAnsi" w:cstheme="minorHAnsi"/>
                <w:b w:val="0"/>
                <w:noProof/>
                <w:szCs w:val="28"/>
                <w:u w:val="single"/>
              </w:rPr>
              <mc:AlternateContent>
                <mc:Choice Requires="wpi">
                  <w:drawing>
                    <wp:anchor distT="0" distB="0" distL="114300" distR="114300" simplePos="0" relativeHeight="251670528" behindDoc="0" locked="0" layoutInCell="1" allowOverlap="1" wp14:anchorId="6C4FBBB2" wp14:editId="42263E3D">
                      <wp:simplePos x="0" y="0"/>
                      <wp:positionH relativeFrom="column">
                        <wp:posOffset>4822190</wp:posOffset>
                      </wp:positionH>
                      <wp:positionV relativeFrom="paragraph">
                        <wp:posOffset>2142490</wp:posOffset>
                      </wp:positionV>
                      <wp:extent cx="737180" cy="292320"/>
                      <wp:effectExtent l="76200" t="76200" r="63500" b="88900"/>
                      <wp:wrapNone/>
                      <wp:docPr id="30" name="Ink 30"/>
                      <wp:cNvGraphicFramePr/>
                      <a:graphic xmlns:a="http://schemas.openxmlformats.org/drawingml/2006/main">
                        <a:graphicData uri="http://schemas.microsoft.com/office/word/2010/wordprocessingInk">
                          <w14:contentPart bwMode="auto" r:id="rId29">
                            <w14:nvContentPartPr>
                              <w14:cNvContentPartPr/>
                            </w14:nvContentPartPr>
                            <w14:xfrm>
                              <a:off x="0" y="0"/>
                              <a:ext cx="737180" cy="292320"/>
                            </w14:xfrm>
                          </w14:contentPart>
                        </a:graphicData>
                      </a:graphic>
                    </wp:anchor>
                  </w:drawing>
                </mc:Choice>
                <mc:Fallback>
                  <w:pict>
                    <v:shape w14:anchorId="03957B8F" id="Ink 30" o:spid="_x0000_s1026" type="#_x0000_t75" style="position:absolute;margin-left:376.85pt;margin-top:165.9pt;width:63.75pt;height:28.6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">
                      <v:imagedata r:id="rId30" o:title=""/>
                    </v:shape>
                  </w:pict>
                </mc:Fallback>
              </mc:AlternateContent>
            </w:r>
            <w:r w:rsidR="00522718">
              <w:rPr>
                <w:rFonts w:eastAsiaTheme="minorHAnsi" w:cstheme="minorHAnsi"/>
                <w:b w:val="0"/>
                <w:noProof/>
                <w:szCs w:val="28"/>
                <w:u w:val="single"/>
              </w:rPr>
              <mc:AlternateContent>
                <mc:Choice Requires="wpi">
                  <w:drawing>
                    <wp:anchor distT="0" distB="0" distL="114300" distR="114300" simplePos="0" relativeHeight="251666432" behindDoc="0" locked="0" layoutInCell="1" allowOverlap="1" wp14:anchorId="0D57A196" wp14:editId="502E72D7">
                      <wp:simplePos x="0" y="0"/>
                      <wp:positionH relativeFrom="column">
                        <wp:posOffset>3527430</wp:posOffset>
                      </wp:positionH>
                      <wp:positionV relativeFrom="paragraph">
                        <wp:posOffset>1018665</wp:posOffset>
                      </wp:positionV>
                      <wp:extent cx="105840" cy="41040"/>
                      <wp:effectExtent l="38100" t="57150" r="46990" b="73660"/>
                      <wp:wrapNone/>
                      <wp:docPr id="26" name="Ink 26"/>
                      <wp:cNvGraphicFramePr/>
                      <a:graphic xmlns:a="http://schemas.openxmlformats.org/drawingml/2006/main">
                        <a:graphicData uri="http://schemas.microsoft.com/office/word/2010/wordprocessingInk">
                          <w14:contentPart bwMode="auto" r:id="rId31">
                            <w14:nvContentPartPr>
                              <w14:cNvContentPartPr/>
                            </w14:nvContentPartPr>
                            <w14:xfrm>
                              <a:off x="0" y="0"/>
                              <a:ext cx="105840" cy="41040"/>
                            </w14:xfrm>
                          </w14:contentPart>
                        </a:graphicData>
                      </a:graphic>
                    </wp:anchor>
                  </w:drawing>
                </mc:Choice>
                <mc:Fallback>
                  <w:pict>
                    <v:shape w14:anchorId="77E8FD09" id="Ink 26" o:spid="_x0000_s1026" type="#_x0000_t75" style="position:absolute;margin-left:276.35pt;margin-top:78.8pt;width:11.2pt;height:6.1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">
                      <v:imagedata r:id="rId32" o:title=""/>
                    </v:shape>
                  </w:pict>
                </mc:Fallback>
              </mc:AlternateContent>
            </w:r>
            <w:r w:rsidR="007E59DF">
              <w:rPr>
                <w:rFonts w:eastAsiaTheme="minorHAnsi" w:cstheme="minorHAnsi"/>
                <w:b w:val="0"/>
                <w:noProof/>
                <w:szCs w:val="28"/>
                <w:u w:val="single"/>
              </w:rPr>
              <mc:AlternateContent>
                <mc:Choice Requires="wpi">
                  <w:drawing>
                    <wp:anchor distT="0" distB="0" distL="114300" distR="114300" simplePos="0" relativeHeight="251665408" behindDoc="0" locked="0" layoutInCell="1" allowOverlap="1" wp14:anchorId="6199D0D4" wp14:editId="20F8834A">
                      <wp:simplePos x="0" y="0"/>
                      <wp:positionH relativeFrom="column">
                        <wp:posOffset>3524190</wp:posOffset>
                      </wp:positionH>
                      <wp:positionV relativeFrom="paragraph">
                        <wp:posOffset>983745</wp:posOffset>
                      </wp:positionV>
                      <wp:extent cx="98280" cy="35640"/>
                      <wp:effectExtent l="38100" t="38100" r="35560" b="40640"/>
                      <wp:wrapNone/>
                      <wp:docPr id="19" name="Ink 19"/>
                      <wp:cNvGraphicFramePr/>
                      <a:graphic xmlns:a="http://schemas.openxmlformats.org/drawingml/2006/main">
                        <a:graphicData uri="http://schemas.microsoft.com/office/word/2010/wordprocessingInk">
                          <w14:contentPart bwMode="auto" r:id="rId33">
                            <w14:nvContentPartPr>
                              <w14:cNvContentPartPr/>
                            </w14:nvContentPartPr>
                            <w14:xfrm>
                              <a:off x="0" y="0"/>
                              <a:ext cx="98280" cy="35640"/>
                            </w14:xfrm>
                          </w14:contentPart>
                        </a:graphicData>
                      </a:graphic>
                    </wp:anchor>
                  </w:drawing>
                </mc:Choice>
                <mc:Fallback>
                  <w:pict>
                    <v:shape w14:anchorId="120702F4" id="Ink 19" o:spid="_x0000_s1026" type="#_x0000_t75" style="position:absolute;margin-left:276.8pt;margin-top:76.75pt;width:9.2pt;height:4.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">
                      <v:imagedata r:id="rId34" o:title=""/>
                    </v:shape>
                  </w:pict>
                </mc:Fallback>
              </mc:AlternateContent>
            </w:r>
            <w:r w:rsidR="007E59DF">
              <w:rPr>
                <w:rFonts w:eastAsiaTheme="minorHAnsi" w:cstheme="minorHAnsi"/>
                <w:b w:val="0"/>
                <w:noProof/>
                <w:szCs w:val="28"/>
                <w:u w:val="single"/>
              </w:rPr>
              <mc:AlternateContent>
                <mc:Choice Requires="wpi">
                  <w:drawing>
                    <wp:anchor distT="0" distB="0" distL="114300" distR="114300" simplePos="0" relativeHeight="251664384" behindDoc="0" locked="0" layoutInCell="1" allowOverlap="1" wp14:anchorId="71F279C9" wp14:editId="78D177E9">
                      <wp:simplePos x="0" y="0"/>
                      <wp:positionH relativeFrom="column">
                        <wp:posOffset>3548310</wp:posOffset>
                      </wp:positionH>
                      <wp:positionV relativeFrom="paragraph">
                        <wp:posOffset>981945</wp:posOffset>
                      </wp:positionV>
                      <wp:extent cx="360" cy="2880"/>
                      <wp:effectExtent l="38100" t="57150" r="57150" b="54610"/>
                      <wp:wrapNone/>
                      <wp:docPr id="18" name="Ink 18"/>
                      <wp:cNvGraphicFramePr/>
                      <a:graphic xmlns:a="http://schemas.openxmlformats.org/drawingml/2006/main">
                        <a:graphicData uri="http://schemas.microsoft.com/office/word/2010/wordprocessingInk">
                          <w14:contentPart bwMode="auto" r:id="rId35">
                            <w14:nvContentPartPr>
                              <w14:cNvContentPartPr/>
                            </w14:nvContentPartPr>
                            <w14:xfrm>
                              <a:off x="0" y="0"/>
                              <a:ext cx="360" cy="2880"/>
                            </w14:xfrm>
                          </w14:contentPart>
                        </a:graphicData>
                      </a:graphic>
                    </wp:anchor>
                  </w:drawing>
                </mc:Choice>
                <mc:Fallback>
                  <w:pict>
                    <v:shape w14:anchorId="0EDE30D5" id="Ink 18" o:spid="_x0000_s1026" type="#_x0000_t75" style="position:absolute;margin-left:278.7pt;margin-top:76.6pt;width:1.45pt;height:1.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">
                      <v:imagedata r:id="rId36" o:title=""/>
                    </v:shape>
                  </w:pict>
                </mc:Fallback>
              </mc:AlternateContent>
            </w:r>
            <w:r w:rsidR="007C3702">
              <w:rPr>
                <w:rFonts w:eastAsiaTheme="minorHAnsi" w:cstheme="minorHAnsi"/>
                <w:b w:val="0"/>
                <w:noProof/>
                <w:szCs w:val="28"/>
                <w:u w:val="single"/>
              </w:rPr>
              <mc:AlternateContent>
                <mc:Choice Requires="wpi">
                  <w:drawing>
                    <wp:anchor distT="0" distB="0" distL="114300" distR="114300" simplePos="0" relativeHeight="251663360" behindDoc="0" locked="0" layoutInCell="1" allowOverlap="1" wp14:anchorId="387EA213" wp14:editId="16F2112B">
                      <wp:simplePos x="0" y="0"/>
                      <wp:positionH relativeFrom="column">
                        <wp:posOffset>3470910</wp:posOffset>
                      </wp:positionH>
                      <wp:positionV relativeFrom="paragraph">
                        <wp:posOffset>1051785</wp:posOffset>
                      </wp:positionV>
                      <wp:extent cx="1387080" cy="2616840"/>
                      <wp:effectExtent l="95250" t="95250" r="80010" b="126365"/>
                      <wp:wrapNone/>
                      <wp:docPr id="16" name="Ink 16"/>
                      <wp:cNvGraphicFramePr/>
                      <a:graphic xmlns:a="http://schemas.openxmlformats.org/drawingml/2006/main">
                        <a:graphicData uri="http://schemas.microsoft.com/office/word/2010/wordprocessingInk">
                          <w14:contentPart bwMode="auto" r:id="rId37">
                            <w14:nvContentPartPr>
                              <w14:cNvContentPartPr/>
                            </w14:nvContentPartPr>
                            <w14:xfrm>
                              <a:off x="0" y="0"/>
                              <a:ext cx="1387080" cy="2616840"/>
                            </w14:xfrm>
                          </w14:contentPart>
                        </a:graphicData>
                      </a:graphic>
                    </wp:anchor>
                  </w:drawing>
                </mc:Choice>
                <mc:Fallback>
                  <w:pict>
                    <v:shape w14:anchorId="2972EEA7" id="Ink 16" o:spid="_x0000_s1026" type="#_x0000_t75" style="position:absolute;margin-left:268.35pt;margin-top:77.85pt;width:119.1pt;height:215.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&#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">
                      <v:imagedata r:id="rId38" o:title=""/>
                    </v:shape>
                  </w:pict>
                </mc:Fallback>
              </mc:AlternateContent>
            </w:r>
            <w:r w:rsidR="007C3702" w:rsidRPr="007C3702">
              <w:rPr>
                <w:rFonts w:eastAsiaTheme="minorHAnsi" w:cstheme="minorHAnsi"/>
                <w:b w:val="0"/>
                <w:noProof/>
                <w:szCs w:val="28"/>
                <w:u w:val="single"/>
              </w:rPr>
              <w:drawing>
                <wp:inline distT="0" distB="0" distL="0" distR="0" wp14:anchorId="2B1662B6" wp14:editId="5F896B45">
                  <wp:extent cx="6771584" cy="372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03393" cy="3738579"/>
                          </a:xfrm>
                          <a:prstGeom prst="rect">
                            <a:avLst/>
                          </a:prstGeom>
                        </pic:spPr>
                      </pic:pic>
                    </a:graphicData>
                  </a:graphic>
                </wp:inline>
              </w:drawing>
            </w:r>
          </w:p>
          <w:p w14:paraId="7FA82AE8" w14:textId="45302DDE" w:rsidR="008C24AD" w:rsidRDefault="008C24AD" w:rsidP="00CF2C38">
            <w:pPr>
              <w:autoSpaceDE w:val="0"/>
              <w:autoSpaceDN w:val="0"/>
              <w:adjustRightInd w:val="0"/>
              <w:spacing w:line="240" w:lineRule="auto"/>
              <w:rPr>
                <w:rFonts w:eastAsiaTheme="minorHAnsi" w:cstheme="minorHAnsi"/>
                <w:b w:val="0"/>
                <w:szCs w:val="28"/>
                <w:u w:val="single"/>
              </w:rPr>
            </w:pPr>
            <w:r w:rsidRPr="008C24AD">
              <w:rPr>
                <w:rFonts w:eastAsiaTheme="minorHAnsi" w:cstheme="minorHAnsi"/>
                <w:b w:val="0"/>
                <w:noProof/>
                <w:szCs w:val="28"/>
                <w:u w:val="single"/>
              </w:rPr>
              <w:lastRenderedPageBreak/>
              <w:drawing>
                <wp:inline distT="0" distB="0" distL="0" distR="0" wp14:anchorId="645C88B9" wp14:editId="4CF60157">
                  <wp:extent cx="6309360" cy="402145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09360" cy="4021455"/>
                          </a:xfrm>
                          <a:prstGeom prst="rect">
                            <a:avLst/>
                          </a:prstGeom>
                        </pic:spPr>
                      </pic:pic>
                    </a:graphicData>
                  </a:graphic>
                </wp:inline>
              </w:drawing>
            </w:r>
          </w:p>
          <w:p w14:paraId="3B35C5A4" w14:textId="4C27159A" w:rsidR="00CF2C38" w:rsidRPr="00C63DFB" w:rsidRDefault="00CF2C38" w:rsidP="00CF2C38">
            <w:pPr>
              <w:autoSpaceDE w:val="0"/>
              <w:autoSpaceDN w:val="0"/>
              <w:adjustRightInd w:val="0"/>
              <w:spacing w:line="240" w:lineRule="auto"/>
              <w:rPr>
                <w:rFonts w:eastAsiaTheme="minorHAnsi" w:cs="Calibri-Bold"/>
                <w:bCs/>
                <w:color w:val="002060"/>
                <w:sz w:val="52"/>
                <w:szCs w:val="52"/>
              </w:rPr>
            </w:pPr>
            <w:r w:rsidRPr="00C63DFB">
              <w:rPr>
                <w:rFonts w:eastAsiaTheme="minorHAnsi" w:cstheme="minorHAnsi"/>
                <w:bCs/>
                <w:color w:val="002060"/>
                <w:sz w:val="52"/>
                <w:szCs w:val="52"/>
              </w:rPr>
              <w:t>6</w:t>
            </w:r>
            <w:r w:rsidRPr="00C63DFB">
              <w:rPr>
                <w:rFonts w:eastAsiaTheme="minorHAnsi" w:cs="Calibri-Bold"/>
                <w:bCs/>
                <w:color w:val="002060"/>
                <w:sz w:val="52"/>
                <w:szCs w:val="52"/>
              </w:rPr>
              <w:t xml:space="preserve"> RESULT</w:t>
            </w:r>
          </w:p>
          <w:p w14:paraId="56E2F9EE" w14:textId="09FC653F" w:rsidR="00C63DFB" w:rsidRDefault="00CF2C38" w:rsidP="00CF2C38">
            <w:pPr>
              <w:autoSpaceDE w:val="0"/>
              <w:autoSpaceDN w:val="0"/>
              <w:adjustRightInd w:val="0"/>
              <w:spacing w:line="240" w:lineRule="auto"/>
              <w:rPr>
                <w:rFonts w:ascii="Calibri" w:eastAsiaTheme="minorHAnsi" w:hAnsi="Calibri" w:cs="Calibri"/>
                <w:b w:val="0"/>
                <w:color w:val="194969" w:themeColor="accent2" w:themeShade="80"/>
                <w:szCs w:val="28"/>
                <w:u w:val="single"/>
              </w:rPr>
            </w:pPr>
            <w:r w:rsidRPr="00C63DFB">
              <w:rPr>
                <w:rFonts w:ascii="Calibri" w:eastAsiaTheme="minorHAnsi" w:hAnsi="Calibri" w:cs="Calibri"/>
                <w:b w:val="0"/>
                <w:color w:val="194969" w:themeColor="accent2" w:themeShade="80"/>
                <w:szCs w:val="28"/>
                <w:u w:val="single"/>
              </w:rPr>
              <w:t>Final findings (Output) of the project along with screenshots</w:t>
            </w:r>
            <w:r w:rsidR="00C63DFB" w:rsidRPr="00C63DFB">
              <w:rPr>
                <w:rFonts w:ascii="Calibri" w:eastAsiaTheme="minorHAnsi" w:hAnsi="Calibri" w:cs="Calibri"/>
                <w:b w:val="0"/>
                <w:color w:val="194969" w:themeColor="accent2" w:themeShade="80"/>
                <w:szCs w:val="28"/>
                <w:u w:val="single"/>
              </w:rPr>
              <w:t>:</w:t>
            </w:r>
          </w:p>
          <w:p w14:paraId="32C4DD02" w14:textId="77777777" w:rsidR="00C63DFB" w:rsidRDefault="00C63DFB" w:rsidP="00CF2C38">
            <w:pPr>
              <w:autoSpaceDE w:val="0"/>
              <w:autoSpaceDN w:val="0"/>
              <w:adjustRightInd w:val="0"/>
              <w:spacing w:line="240" w:lineRule="auto"/>
              <w:rPr>
                <w:rFonts w:ascii="Calibri" w:eastAsiaTheme="minorHAnsi" w:hAnsi="Calibri" w:cs="Calibri"/>
                <w:b w:val="0"/>
                <w:color w:val="194969" w:themeColor="accent2" w:themeShade="80"/>
                <w:szCs w:val="28"/>
                <w:u w:val="single"/>
              </w:rPr>
            </w:pPr>
          </w:p>
          <w:p w14:paraId="70400384" w14:textId="5D081C17" w:rsidR="00C63DFB" w:rsidRDefault="00C63DFB" w:rsidP="00CF2C38">
            <w:pPr>
              <w:autoSpaceDE w:val="0"/>
              <w:autoSpaceDN w:val="0"/>
              <w:adjustRightInd w:val="0"/>
              <w:spacing w:line="240" w:lineRule="auto"/>
              <w:rPr>
                <w:rFonts w:ascii="Calibri" w:eastAsiaTheme="minorHAnsi" w:hAnsi="Calibri" w:cs="Calibri"/>
                <w:b w:val="0"/>
                <w:color w:val="194969" w:themeColor="accent2" w:themeShade="80"/>
                <w:szCs w:val="28"/>
              </w:rPr>
            </w:pPr>
            <w:r>
              <w:rPr>
                <w:rFonts w:ascii="Calibri" w:eastAsiaTheme="minorHAnsi" w:hAnsi="Calibri" w:cs="Calibri"/>
                <w:b w:val="0"/>
                <w:color w:val="194969" w:themeColor="accent2" w:themeShade="80"/>
                <w:szCs w:val="28"/>
              </w:rPr>
              <w:t xml:space="preserve">Check out the </w:t>
            </w:r>
            <w:r w:rsidR="003706C8">
              <w:rPr>
                <w:rFonts w:ascii="Calibri" w:eastAsiaTheme="minorHAnsi" w:hAnsi="Calibri" w:cs="Calibri"/>
                <w:b w:val="0"/>
                <w:color w:val="194969" w:themeColor="accent2" w:themeShade="80"/>
                <w:szCs w:val="28"/>
              </w:rPr>
              <w:t>application overview</w:t>
            </w:r>
            <w:r>
              <w:rPr>
                <w:rFonts w:ascii="Calibri" w:eastAsiaTheme="minorHAnsi" w:hAnsi="Calibri" w:cs="Calibri"/>
                <w:b w:val="0"/>
                <w:color w:val="194969" w:themeColor="accent2" w:themeShade="80"/>
                <w:szCs w:val="28"/>
              </w:rPr>
              <w:t xml:space="preserve"> video here: </w:t>
            </w:r>
            <w:hyperlink r:id="rId41" w:history="1">
              <w:r w:rsidRPr="004F571E">
                <w:rPr>
                  <w:rStyle w:val="Hyperlink"/>
                  <w:rFonts w:ascii="Calibri" w:eastAsiaTheme="minorHAnsi" w:hAnsi="Calibri" w:cs="Calibri"/>
                  <w:b w:val="0"/>
                  <w:color w:val="194969" w:themeColor="hyperlink" w:themeShade="80"/>
                  <w:szCs w:val="28"/>
                </w:rPr>
                <w:t>https://drive.google.com/file/d/1NDMh-e819fsGkIoorqc-Nq5cmYV71k2O/view?usp=drivesdk</w:t>
              </w:r>
            </w:hyperlink>
          </w:p>
          <w:p w14:paraId="673659A2" w14:textId="2B199131" w:rsidR="009434AE" w:rsidRDefault="009434AE" w:rsidP="00CF2C38">
            <w:pPr>
              <w:autoSpaceDE w:val="0"/>
              <w:autoSpaceDN w:val="0"/>
              <w:adjustRightInd w:val="0"/>
              <w:spacing w:line="240" w:lineRule="auto"/>
              <w:rPr>
                <w:rFonts w:ascii="Calibri" w:eastAsiaTheme="minorHAnsi" w:hAnsi="Calibri" w:cs="Calibri"/>
                <w:b w:val="0"/>
                <w:color w:val="194969" w:themeColor="accent2" w:themeShade="80"/>
                <w:szCs w:val="28"/>
              </w:rPr>
            </w:pPr>
          </w:p>
          <w:p w14:paraId="0EE3C983" w14:textId="206F385E" w:rsidR="009434AE" w:rsidRPr="009434AE" w:rsidRDefault="009434AE" w:rsidP="00CF2C38">
            <w:pPr>
              <w:autoSpaceDE w:val="0"/>
              <w:autoSpaceDN w:val="0"/>
              <w:adjustRightInd w:val="0"/>
              <w:spacing w:line="240" w:lineRule="auto"/>
              <w:rPr>
                <w:rFonts w:ascii="Calibri" w:eastAsiaTheme="minorHAnsi" w:hAnsi="Calibri" w:cs="Calibri"/>
                <w:b w:val="0"/>
                <w:color w:val="194969" w:themeColor="accent2" w:themeShade="80"/>
                <w:szCs w:val="28"/>
                <w:u w:val="single"/>
              </w:rPr>
            </w:pPr>
            <w:r w:rsidRPr="009434AE">
              <w:rPr>
                <w:rFonts w:ascii="Calibri" w:eastAsiaTheme="minorHAnsi" w:hAnsi="Calibri" w:cs="Calibri"/>
                <w:b w:val="0"/>
                <w:color w:val="194969" w:themeColor="accent2" w:themeShade="80"/>
                <w:szCs w:val="28"/>
                <w:u w:val="single"/>
              </w:rPr>
              <w:t>Screenshots of Backend services used:</w:t>
            </w:r>
          </w:p>
          <w:p w14:paraId="7556ECBD" w14:textId="6C52C71E" w:rsidR="00C63DFB" w:rsidRDefault="00C63DFB" w:rsidP="00CF2C38">
            <w:pPr>
              <w:autoSpaceDE w:val="0"/>
              <w:autoSpaceDN w:val="0"/>
              <w:adjustRightInd w:val="0"/>
              <w:spacing w:line="240" w:lineRule="auto"/>
              <w:rPr>
                <w:rFonts w:ascii="Calibri" w:eastAsiaTheme="minorHAnsi" w:hAnsi="Calibri" w:cs="Calibri"/>
                <w:b w:val="0"/>
                <w:color w:val="194969" w:themeColor="accent2" w:themeShade="80"/>
                <w:szCs w:val="28"/>
              </w:rPr>
            </w:pPr>
          </w:p>
          <w:p w14:paraId="77365192" w14:textId="77777777" w:rsidR="00C63DFB" w:rsidRDefault="00C63DFB" w:rsidP="00C63DFB">
            <w:pPr>
              <w:pStyle w:val="ListParagraph"/>
              <w:numPr>
                <w:ilvl w:val="0"/>
                <w:numId w:val="2"/>
              </w:numPr>
              <w:spacing w:after="160" w:line="259" w:lineRule="auto"/>
              <w:rPr>
                <w:b w:val="0"/>
                <w:bCs/>
                <w:sz w:val="32"/>
                <w:szCs w:val="32"/>
              </w:rPr>
            </w:pPr>
            <w:r>
              <w:rPr>
                <w:bCs/>
                <w:sz w:val="32"/>
                <w:szCs w:val="32"/>
              </w:rPr>
              <w:t>Dynamo DB tables:</w:t>
            </w:r>
          </w:p>
          <w:p w14:paraId="79E45488" w14:textId="77777777" w:rsidR="00C63DFB" w:rsidRDefault="00C63DFB" w:rsidP="00C63DFB">
            <w:pPr>
              <w:pStyle w:val="ListParagraph"/>
              <w:rPr>
                <w:b w:val="0"/>
                <w:bCs/>
                <w:sz w:val="32"/>
                <w:szCs w:val="32"/>
              </w:rPr>
            </w:pPr>
            <w:r w:rsidRPr="005A24E4">
              <w:rPr>
                <w:b w:val="0"/>
                <w:bCs/>
                <w:noProof/>
                <w:sz w:val="32"/>
                <w:szCs w:val="32"/>
              </w:rPr>
              <w:drawing>
                <wp:inline distT="0" distB="0" distL="0" distR="0" wp14:anchorId="4863DAF9" wp14:editId="39D465F6">
                  <wp:extent cx="5943600" cy="106870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068705"/>
                          </a:xfrm>
                          <a:prstGeom prst="rect">
                            <a:avLst/>
                          </a:prstGeom>
                        </pic:spPr>
                      </pic:pic>
                    </a:graphicData>
                  </a:graphic>
                </wp:inline>
              </w:drawing>
            </w:r>
          </w:p>
          <w:p w14:paraId="478BE768" w14:textId="77777777" w:rsidR="00C63DFB" w:rsidRPr="0068608D" w:rsidRDefault="00C63DFB" w:rsidP="00C63DFB">
            <w:pPr>
              <w:pStyle w:val="ListParagraph"/>
              <w:numPr>
                <w:ilvl w:val="0"/>
                <w:numId w:val="3"/>
              </w:numPr>
              <w:spacing w:after="160" w:line="259" w:lineRule="auto"/>
              <w:rPr>
                <w:sz w:val="32"/>
                <w:szCs w:val="32"/>
              </w:rPr>
            </w:pPr>
            <w:r>
              <w:rPr>
                <w:sz w:val="32"/>
                <w:szCs w:val="32"/>
              </w:rPr>
              <w:lastRenderedPageBreak/>
              <w:t>Users:</w:t>
            </w:r>
            <w:r w:rsidRPr="005A24E4">
              <w:rPr>
                <w:noProof/>
              </w:rPr>
              <w:t xml:space="preserve"> </w:t>
            </w:r>
            <w:r w:rsidRPr="005A24E4">
              <w:rPr>
                <w:noProof/>
                <w:sz w:val="32"/>
                <w:szCs w:val="32"/>
              </w:rPr>
              <w:drawing>
                <wp:inline distT="0" distB="0" distL="0" distR="0" wp14:anchorId="2458709A" wp14:editId="6FE47C70">
                  <wp:extent cx="5943600" cy="117030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70305"/>
                          </a:xfrm>
                          <a:prstGeom prst="rect">
                            <a:avLst/>
                          </a:prstGeom>
                        </pic:spPr>
                      </pic:pic>
                    </a:graphicData>
                  </a:graphic>
                </wp:inline>
              </w:drawing>
            </w:r>
          </w:p>
          <w:p w14:paraId="5D396050" w14:textId="77777777" w:rsidR="00C63DFB" w:rsidRDefault="00C63DFB" w:rsidP="00C63DFB">
            <w:pPr>
              <w:pStyle w:val="ListParagraph"/>
              <w:numPr>
                <w:ilvl w:val="0"/>
                <w:numId w:val="3"/>
              </w:numPr>
              <w:spacing w:after="160" w:line="259" w:lineRule="auto"/>
              <w:rPr>
                <w:sz w:val="32"/>
                <w:szCs w:val="32"/>
              </w:rPr>
            </w:pPr>
            <w:r>
              <w:rPr>
                <w:sz w:val="32"/>
                <w:szCs w:val="32"/>
              </w:rPr>
              <w:t>Expense_Summary:</w:t>
            </w:r>
          </w:p>
          <w:p w14:paraId="7D30CD9A" w14:textId="77777777" w:rsidR="00C63DFB" w:rsidRDefault="00C63DFB" w:rsidP="00C63DFB">
            <w:pPr>
              <w:pStyle w:val="ListParagraph"/>
              <w:ind w:left="1080"/>
              <w:rPr>
                <w:sz w:val="32"/>
                <w:szCs w:val="32"/>
              </w:rPr>
            </w:pPr>
            <w:r w:rsidRPr="0068608D">
              <w:rPr>
                <w:noProof/>
                <w:sz w:val="32"/>
                <w:szCs w:val="32"/>
              </w:rPr>
              <w:drawing>
                <wp:inline distT="0" distB="0" distL="0" distR="0" wp14:anchorId="2B86D33E" wp14:editId="6E62C36B">
                  <wp:extent cx="4295775" cy="2060687"/>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00647" cy="2063024"/>
                          </a:xfrm>
                          <a:prstGeom prst="rect">
                            <a:avLst/>
                          </a:prstGeom>
                        </pic:spPr>
                      </pic:pic>
                    </a:graphicData>
                  </a:graphic>
                </wp:inline>
              </w:drawing>
            </w:r>
          </w:p>
          <w:p w14:paraId="544C8667" w14:textId="77777777" w:rsidR="00C63DFB" w:rsidRPr="00536A0D" w:rsidRDefault="00C63DFB" w:rsidP="00C63DFB">
            <w:pPr>
              <w:pStyle w:val="ListParagraph"/>
              <w:numPr>
                <w:ilvl w:val="0"/>
                <w:numId w:val="3"/>
              </w:numPr>
              <w:spacing w:after="160" w:line="259" w:lineRule="auto"/>
              <w:rPr>
                <w:sz w:val="32"/>
                <w:szCs w:val="32"/>
              </w:rPr>
            </w:pPr>
            <w:r>
              <w:rPr>
                <w:sz w:val="32"/>
                <w:szCs w:val="32"/>
              </w:rPr>
              <w:t>Wallet_amount:</w:t>
            </w:r>
            <w:r w:rsidRPr="00313B79">
              <w:rPr>
                <w:noProof/>
              </w:rPr>
              <w:t xml:space="preserve"> </w:t>
            </w:r>
          </w:p>
          <w:p w14:paraId="16CD0832" w14:textId="77777777" w:rsidR="00C63DFB" w:rsidRDefault="00C63DFB" w:rsidP="00C63DFB">
            <w:pPr>
              <w:pStyle w:val="ListParagraph"/>
              <w:ind w:left="1080"/>
              <w:rPr>
                <w:noProof/>
              </w:rPr>
            </w:pPr>
          </w:p>
          <w:p w14:paraId="52C0136C" w14:textId="1EBA42B0" w:rsidR="00C63DFB" w:rsidRDefault="00C63DFB" w:rsidP="00C63DFB">
            <w:pPr>
              <w:pStyle w:val="ListParagraph"/>
              <w:ind w:left="1080"/>
              <w:rPr>
                <w:sz w:val="32"/>
                <w:szCs w:val="32"/>
              </w:rPr>
            </w:pPr>
            <w:r w:rsidRPr="00313B79">
              <w:rPr>
                <w:noProof/>
                <w:sz w:val="32"/>
                <w:szCs w:val="32"/>
              </w:rPr>
              <w:drawing>
                <wp:inline distT="0" distB="0" distL="0" distR="0" wp14:anchorId="5DEFCE2A" wp14:editId="53C5097B">
                  <wp:extent cx="4725059" cy="2467319"/>
                  <wp:effectExtent l="0" t="0" r="0"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5059" cy="2467319"/>
                          </a:xfrm>
                          <a:prstGeom prst="rect">
                            <a:avLst/>
                          </a:prstGeom>
                        </pic:spPr>
                      </pic:pic>
                    </a:graphicData>
                  </a:graphic>
                </wp:inline>
              </w:drawing>
            </w:r>
          </w:p>
          <w:p w14:paraId="6A9D1341" w14:textId="26F8A318" w:rsidR="00CE15F2" w:rsidRDefault="00CE15F2" w:rsidP="00C63DFB">
            <w:pPr>
              <w:pStyle w:val="ListParagraph"/>
              <w:ind w:left="1080"/>
              <w:rPr>
                <w:sz w:val="32"/>
                <w:szCs w:val="32"/>
              </w:rPr>
            </w:pPr>
          </w:p>
          <w:p w14:paraId="2B959A93" w14:textId="2557BE7D" w:rsidR="00CE15F2" w:rsidRDefault="00CE15F2" w:rsidP="00C63DFB">
            <w:pPr>
              <w:pStyle w:val="ListParagraph"/>
              <w:ind w:left="1080"/>
              <w:rPr>
                <w:sz w:val="32"/>
                <w:szCs w:val="32"/>
              </w:rPr>
            </w:pPr>
          </w:p>
          <w:p w14:paraId="32338705" w14:textId="7DCF9AD6" w:rsidR="00CE15F2" w:rsidRDefault="00CE15F2" w:rsidP="00C63DFB">
            <w:pPr>
              <w:pStyle w:val="ListParagraph"/>
              <w:ind w:left="1080"/>
              <w:rPr>
                <w:sz w:val="32"/>
                <w:szCs w:val="32"/>
              </w:rPr>
            </w:pPr>
          </w:p>
          <w:p w14:paraId="207403A6" w14:textId="1DBCAD2E" w:rsidR="00CE15F2" w:rsidRDefault="00CE15F2" w:rsidP="00C63DFB">
            <w:pPr>
              <w:pStyle w:val="ListParagraph"/>
              <w:ind w:left="1080"/>
              <w:rPr>
                <w:sz w:val="32"/>
                <w:szCs w:val="32"/>
              </w:rPr>
            </w:pPr>
          </w:p>
          <w:p w14:paraId="6A4C8830" w14:textId="77777777" w:rsidR="00CE15F2" w:rsidRPr="00536A0D" w:rsidRDefault="00CE15F2" w:rsidP="00C63DFB">
            <w:pPr>
              <w:pStyle w:val="ListParagraph"/>
              <w:ind w:left="1080"/>
              <w:rPr>
                <w:sz w:val="32"/>
                <w:szCs w:val="32"/>
              </w:rPr>
            </w:pPr>
          </w:p>
          <w:p w14:paraId="2DB5E4FC" w14:textId="77777777" w:rsidR="00C63DFB" w:rsidRDefault="00C63DFB" w:rsidP="00C63DFB">
            <w:pPr>
              <w:pStyle w:val="ListParagraph"/>
              <w:numPr>
                <w:ilvl w:val="0"/>
                <w:numId w:val="2"/>
              </w:numPr>
              <w:spacing w:after="160" w:line="259" w:lineRule="auto"/>
              <w:rPr>
                <w:b w:val="0"/>
                <w:bCs/>
                <w:sz w:val="32"/>
                <w:szCs w:val="32"/>
              </w:rPr>
            </w:pPr>
            <w:r>
              <w:rPr>
                <w:bCs/>
                <w:sz w:val="32"/>
                <w:szCs w:val="32"/>
              </w:rPr>
              <w:lastRenderedPageBreak/>
              <w:t>API’s used:</w:t>
            </w:r>
          </w:p>
          <w:p w14:paraId="361E6DB7" w14:textId="77777777" w:rsidR="00C63DFB" w:rsidRDefault="00C63DFB" w:rsidP="00C63DFB">
            <w:pPr>
              <w:pStyle w:val="ListParagraph"/>
              <w:rPr>
                <w:b w:val="0"/>
                <w:bCs/>
                <w:sz w:val="32"/>
                <w:szCs w:val="32"/>
              </w:rPr>
            </w:pPr>
            <w:r w:rsidRPr="00536A0D">
              <w:rPr>
                <w:b w:val="0"/>
                <w:bCs/>
                <w:noProof/>
                <w:sz w:val="32"/>
                <w:szCs w:val="32"/>
              </w:rPr>
              <w:drawing>
                <wp:inline distT="0" distB="0" distL="0" distR="0" wp14:anchorId="4909A6EC" wp14:editId="12559383">
                  <wp:extent cx="5943600" cy="191135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911350"/>
                          </a:xfrm>
                          <a:prstGeom prst="rect">
                            <a:avLst/>
                          </a:prstGeom>
                        </pic:spPr>
                      </pic:pic>
                    </a:graphicData>
                  </a:graphic>
                </wp:inline>
              </w:drawing>
            </w:r>
          </w:p>
          <w:p w14:paraId="3EADAD41" w14:textId="51561F58" w:rsidR="00C63DFB" w:rsidRDefault="00C63DFB" w:rsidP="00CF2C38">
            <w:pPr>
              <w:autoSpaceDE w:val="0"/>
              <w:autoSpaceDN w:val="0"/>
              <w:adjustRightInd w:val="0"/>
              <w:spacing w:line="240" w:lineRule="auto"/>
              <w:rPr>
                <w:rFonts w:ascii="Calibri" w:eastAsiaTheme="minorHAnsi" w:hAnsi="Calibri" w:cs="Calibri"/>
                <w:b w:val="0"/>
                <w:color w:val="194969" w:themeColor="accent2" w:themeShade="80"/>
                <w:szCs w:val="28"/>
              </w:rPr>
            </w:pPr>
          </w:p>
          <w:p w14:paraId="3DF7C2EA" w14:textId="77777777" w:rsidR="00C63DFB" w:rsidRDefault="00C63DFB" w:rsidP="00C63DFB">
            <w:pPr>
              <w:pStyle w:val="ListParagraph"/>
              <w:numPr>
                <w:ilvl w:val="0"/>
                <w:numId w:val="2"/>
              </w:numPr>
              <w:spacing w:after="160" w:line="259" w:lineRule="auto"/>
              <w:rPr>
                <w:b w:val="0"/>
                <w:bCs/>
                <w:sz w:val="32"/>
                <w:szCs w:val="32"/>
              </w:rPr>
            </w:pPr>
            <w:r>
              <w:rPr>
                <w:bCs/>
                <w:sz w:val="32"/>
                <w:szCs w:val="32"/>
              </w:rPr>
              <w:t>SNS Service:</w:t>
            </w:r>
          </w:p>
          <w:p w14:paraId="64FD4DFE" w14:textId="77777777" w:rsidR="00C63DFB" w:rsidRDefault="00C63DFB" w:rsidP="00C63DFB">
            <w:pPr>
              <w:pStyle w:val="ListParagraph"/>
              <w:rPr>
                <w:b w:val="0"/>
                <w:bCs/>
                <w:sz w:val="32"/>
                <w:szCs w:val="32"/>
              </w:rPr>
            </w:pPr>
            <w:r w:rsidRPr="00754B09">
              <w:rPr>
                <w:b w:val="0"/>
                <w:bCs/>
                <w:noProof/>
                <w:sz w:val="32"/>
                <w:szCs w:val="32"/>
              </w:rPr>
              <w:drawing>
                <wp:inline distT="0" distB="0" distL="0" distR="0" wp14:anchorId="54A9F76F" wp14:editId="17864255">
                  <wp:extent cx="5943600" cy="1442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442085"/>
                          </a:xfrm>
                          <a:prstGeom prst="rect">
                            <a:avLst/>
                          </a:prstGeom>
                        </pic:spPr>
                      </pic:pic>
                    </a:graphicData>
                  </a:graphic>
                </wp:inline>
              </w:drawing>
            </w:r>
          </w:p>
          <w:p w14:paraId="64A5F1F2" w14:textId="77777777" w:rsidR="00C63DFB" w:rsidRDefault="00C63DFB" w:rsidP="00C63DFB">
            <w:pPr>
              <w:pStyle w:val="ListParagraph"/>
              <w:rPr>
                <w:b w:val="0"/>
                <w:bCs/>
                <w:sz w:val="32"/>
                <w:szCs w:val="32"/>
              </w:rPr>
            </w:pPr>
            <w:r w:rsidRPr="00754B09">
              <w:rPr>
                <w:b w:val="0"/>
                <w:bCs/>
                <w:noProof/>
                <w:sz w:val="32"/>
                <w:szCs w:val="32"/>
              </w:rPr>
              <w:drawing>
                <wp:inline distT="0" distB="0" distL="0" distR="0" wp14:anchorId="14AB7021" wp14:editId="0FF94CC7">
                  <wp:extent cx="5943600" cy="267144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671445"/>
                          </a:xfrm>
                          <a:prstGeom prst="rect">
                            <a:avLst/>
                          </a:prstGeom>
                        </pic:spPr>
                      </pic:pic>
                    </a:graphicData>
                  </a:graphic>
                </wp:inline>
              </w:drawing>
            </w:r>
          </w:p>
          <w:p w14:paraId="4D3FC79A" w14:textId="77777777" w:rsidR="00C63DFB" w:rsidRDefault="00C63DFB" w:rsidP="00C63DFB">
            <w:pPr>
              <w:pStyle w:val="ListParagraph"/>
              <w:numPr>
                <w:ilvl w:val="0"/>
                <w:numId w:val="2"/>
              </w:numPr>
              <w:spacing w:after="160" w:line="259" w:lineRule="auto"/>
              <w:rPr>
                <w:b w:val="0"/>
                <w:bCs/>
                <w:sz w:val="32"/>
                <w:szCs w:val="32"/>
              </w:rPr>
            </w:pPr>
            <w:r>
              <w:rPr>
                <w:bCs/>
                <w:sz w:val="32"/>
                <w:szCs w:val="32"/>
              </w:rPr>
              <w:t>EC2 Instance for Docker(runs the application publicly):</w:t>
            </w:r>
          </w:p>
          <w:p w14:paraId="22D92DFF" w14:textId="77777777" w:rsidR="00C63DFB" w:rsidRDefault="00C63DFB" w:rsidP="00C63DFB">
            <w:pPr>
              <w:pStyle w:val="ListParagraph"/>
              <w:rPr>
                <w:b w:val="0"/>
                <w:bCs/>
                <w:sz w:val="32"/>
                <w:szCs w:val="32"/>
              </w:rPr>
            </w:pPr>
            <w:r w:rsidRPr="000532A3">
              <w:rPr>
                <w:b w:val="0"/>
                <w:bCs/>
                <w:noProof/>
                <w:sz w:val="32"/>
                <w:szCs w:val="32"/>
              </w:rPr>
              <w:drawing>
                <wp:inline distT="0" distB="0" distL="0" distR="0" wp14:anchorId="6A0316E7" wp14:editId="139286FE">
                  <wp:extent cx="5943600" cy="915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915670"/>
                          </a:xfrm>
                          <a:prstGeom prst="rect">
                            <a:avLst/>
                          </a:prstGeom>
                        </pic:spPr>
                      </pic:pic>
                    </a:graphicData>
                  </a:graphic>
                </wp:inline>
              </w:drawing>
            </w:r>
          </w:p>
          <w:p w14:paraId="00C65B52" w14:textId="77777777" w:rsidR="00C63DFB" w:rsidRPr="00754B09" w:rsidRDefault="00C63DFB" w:rsidP="00C63DFB">
            <w:pPr>
              <w:pStyle w:val="ListParagraph"/>
              <w:rPr>
                <w:b w:val="0"/>
                <w:bCs/>
                <w:sz w:val="32"/>
                <w:szCs w:val="32"/>
              </w:rPr>
            </w:pPr>
          </w:p>
          <w:p w14:paraId="6FFD5F3D" w14:textId="77777777" w:rsidR="00C63DFB" w:rsidRPr="00C63DFB" w:rsidRDefault="00C63DFB" w:rsidP="00CF2C38">
            <w:pPr>
              <w:autoSpaceDE w:val="0"/>
              <w:autoSpaceDN w:val="0"/>
              <w:adjustRightInd w:val="0"/>
              <w:spacing w:line="240" w:lineRule="auto"/>
              <w:rPr>
                <w:rFonts w:ascii="Calibri" w:eastAsiaTheme="minorHAnsi" w:hAnsi="Calibri" w:cs="Calibri"/>
                <w:b w:val="0"/>
                <w:color w:val="194969" w:themeColor="accent2" w:themeShade="80"/>
                <w:szCs w:val="28"/>
              </w:rPr>
            </w:pPr>
          </w:p>
          <w:p w14:paraId="6378E2CC" w14:textId="2FA188CC" w:rsidR="00E13D23" w:rsidRPr="00E13D23" w:rsidRDefault="00CF2C38" w:rsidP="00CF2C38">
            <w:pPr>
              <w:autoSpaceDE w:val="0"/>
              <w:autoSpaceDN w:val="0"/>
              <w:adjustRightInd w:val="0"/>
              <w:spacing w:line="240" w:lineRule="auto"/>
              <w:rPr>
                <w:rFonts w:eastAsiaTheme="minorHAnsi" w:cs="Calibri-Bold"/>
                <w:bCs/>
                <w:color w:val="002060"/>
                <w:sz w:val="52"/>
                <w:szCs w:val="52"/>
              </w:rPr>
            </w:pPr>
            <w:r w:rsidRPr="00E13D23">
              <w:rPr>
                <w:rFonts w:eastAsiaTheme="minorHAnsi" w:cs="Calibri-Bold"/>
                <w:bCs/>
                <w:color w:val="002060"/>
                <w:sz w:val="52"/>
                <w:szCs w:val="52"/>
              </w:rPr>
              <w:t>7 ADVANTAGES &amp; DISADVANTAGES</w:t>
            </w:r>
          </w:p>
          <w:p w14:paraId="2050AC20" w14:textId="4F3A09A1" w:rsidR="00CF2C38" w:rsidRDefault="00CF2C38" w:rsidP="00CF2C38">
            <w:pPr>
              <w:autoSpaceDE w:val="0"/>
              <w:autoSpaceDN w:val="0"/>
              <w:adjustRightInd w:val="0"/>
              <w:spacing w:line="240" w:lineRule="auto"/>
              <w:rPr>
                <w:rFonts w:ascii="Calibri" w:eastAsiaTheme="minorHAnsi" w:hAnsi="Calibri" w:cs="Calibri"/>
                <w:b w:val="0"/>
                <w:color w:val="002060"/>
                <w:szCs w:val="28"/>
                <w:u w:val="single"/>
              </w:rPr>
            </w:pPr>
            <w:r w:rsidRPr="00E13D23">
              <w:rPr>
                <w:rFonts w:ascii="Calibri" w:eastAsiaTheme="minorHAnsi" w:hAnsi="Calibri" w:cs="Calibri"/>
                <w:b w:val="0"/>
                <w:color w:val="002060"/>
                <w:szCs w:val="28"/>
                <w:u w:val="single"/>
              </w:rPr>
              <w:t>List of advantages and disadvantages of the proposed solution</w:t>
            </w:r>
            <w:r w:rsidR="00E13D23">
              <w:rPr>
                <w:rFonts w:ascii="Calibri" w:eastAsiaTheme="minorHAnsi" w:hAnsi="Calibri" w:cs="Calibri"/>
                <w:b w:val="0"/>
                <w:color w:val="002060"/>
                <w:szCs w:val="28"/>
                <w:u w:val="single"/>
              </w:rPr>
              <w:t>:</w:t>
            </w:r>
          </w:p>
          <w:p w14:paraId="4A6F1C54" w14:textId="276EB80D" w:rsidR="00E13D23" w:rsidRPr="00E13D23" w:rsidRDefault="00E13D23" w:rsidP="00E13D23">
            <w:pPr>
              <w:autoSpaceDE w:val="0"/>
              <w:autoSpaceDN w:val="0"/>
              <w:adjustRightInd w:val="0"/>
              <w:spacing w:line="240" w:lineRule="auto"/>
              <w:rPr>
                <w:rFonts w:ascii="Calibri" w:eastAsiaTheme="minorHAnsi" w:hAnsi="Calibri" w:cs="Calibri"/>
                <w:b w:val="0"/>
                <w:color w:val="002060"/>
                <w:szCs w:val="28"/>
              </w:rPr>
            </w:pPr>
            <w:r>
              <w:rPr>
                <w:rFonts w:ascii="Calibri" w:eastAsiaTheme="minorHAnsi" w:hAnsi="Calibri" w:cs="Calibri"/>
                <w:b w:val="0"/>
                <w:color w:val="002060"/>
                <w:szCs w:val="28"/>
              </w:rPr>
              <w:t>Advantages:</w:t>
            </w:r>
          </w:p>
          <w:p w14:paraId="1662A66C" w14:textId="16A98AD1" w:rsidR="00E13D23" w:rsidRPr="00E13D23" w:rsidRDefault="00E13D23" w:rsidP="00E13D23">
            <w:pPr>
              <w:pStyle w:val="ListParagraph"/>
              <w:numPr>
                <w:ilvl w:val="0"/>
                <w:numId w:val="4"/>
              </w:numPr>
              <w:autoSpaceDE w:val="0"/>
              <w:autoSpaceDN w:val="0"/>
              <w:adjustRightInd w:val="0"/>
              <w:spacing w:line="240" w:lineRule="auto"/>
              <w:rPr>
                <w:rFonts w:ascii="Calibri" w:eastAsiaTheme="minorHAnsi" w:hAnsi="Calibri" w:cs="Calibri"/>
                <w:b w:val="0"/>
                <w:color w:val="002060"/>
                <w:szCs w:val="28"/>
              </w:rPr>
            </w:pPr>
            <w:r w:rsidRPr="00E13D23">
              <w:rPr>
                <w:rFonts w:ascii="Calibri" w:eastAsiaTheme="minorHAnsi" w:hAnsi="Calibri" w:cs="Calibri"/>
                <w:b w:val="0"/>
                <w:color w:val="002060"/>
                <w:szCs w:val="28"/>
              </w:rPr>
              <w:t>Know where you're spending more than you actually think you are</w:t>
            </w:r>
          </w:p>
          <w:p w14:paraId="61974C22" w14:textId="053AC040" w:rsidR="00E13D23" w:rsidRPr="00E13D23" w:rsidRDefault="00E13D23" w:rsidP="00E13D23">
            <w:pPr>
              <w:pStyle w:val="ListParagraph"/>
              <w:numPr>
                <w:ilvl w:val="0"/>
                <w:numId w:val="4"/>
              </w:numPr>
              <w:autoSpaceDE w:val="0"/>
              <w:autoSpaceDN w:val="0"/>
              <w:adjustRightInd w:val="0"/>
              <w:spacing w:line="240" w:lineRule="auto"/>
              <w:rPr>
                <w:rFonts w:ascii="Calibri" w:eastAsiaTheme="minorHAnsi" w:hAnsi="Calibri" w:cs="Calibri"/>
                <w:b w:val="0"/>
                <w:color w:val="002060"/>
                <w:szCs w:val="28"/>
              </w:rPr>
            </w:pPr>
            <w:r w:rsidRPr="00E13D23">
              <w:rPr>
                <w:rFonts w:ascii="Calibri" w:eastAsiaTheme="minorHAnsi" w:hAnsi="Calibri" w:cs="Calibri"/>
                <w:b w:val="0"/>
                <w:color w:val="002060"/>
                <w:szCs w:val="28"/>
              </w:rPr>
              <w:t>Figure out ways to cut back on your spending</w:t>
            </w:r>
          </w:p>
          <w:p w14:paraId="04509876" w14:textId="586EECD8" w:rsidR="00E13D23" w:rsidRPr="00E13D23" w:rsidRDefault="00E13D23" w:rsidP="00E13D23">
            <w:pPr>
              <w:pStyle w:val="ListParagraph"/>
              <w:numPr>
                <w:ilvl w:val="0"/>
                <w:numId w:val="4"/>
              </w:numPr>
              <w:autoSpaceDE w:val="0"/>
              <w:autoSpaceDN w:val="0"/>
              <w:adjustRightInd w:val="0"/>
              <w:spacing w:line="240" w:lineRule="auto"/>
              <w:rPr>
                <w:rFonts w:ascii="Calibri" w:eastAsiaTheme="minorHAnsi" w:hAnsi="Calibri" w:cs="Calibri"/>
                <w:b w:val="0"/>
                <w:color w:val="002060"/>
                <w:szCs w:val="28"/>
              </w:rPr>
            </w:pPr>
            <w:r w:rsidRPr="00E13D23">
              <w:rPr>
                <w:rFonts w:ascii="Calibri" w:eastAsiaTheme="minorHAnsi" w:hAnsi="Calibri" w:cs="Calibri"/>
                <w:b w:val="0"/>
                <w:color w:val="002060"/>
                <w:szCs w:val="28"/>
              </w:rPr>
              <w:t>Know how much extra payments you can make towards your debt</w:t>
            </w:r>
          </w:p>
          <w:p w14:paraId="22F58DC2" w14:textId="3D552934" w:rsidR="00E13D23" w:rsidRPr="00E13D23" w:rsidRDefault="00E13D23" w:rsidP="00E13D23">
            <w:pPr>
              <w:pStyle w:val="ListParagraph"/>
              <w:numPr>
                <w:ilvl w:val="0"/>
                <w:numId w:val="4"/>
              </w:numPr>
              <w:autoSpaceDE w:val="0"/>
              <w:autoSpaceDN w:val="0"/>
              <w:adjustRightInd w:val="0"/>
              <w:spacing w:line="240" w:lineRule="auto"/>
              <w:rPr>
                <w:rFonts w:ascii="Calibri" w:eastAsiaTheme="minorHAnsi" w:hAnsi="Calibri" w:cs="Calibri"/>
                <w:b w:val="0"/>
                <w:color w:val="002060"/>
                <w:szCs w:val="28"/>
              </w:rPr>
            </w:pPr>
            <w:r w:rsidRPr="00E13D23">
              <w:rPr>
                <w:rFonts w:ascii="Calibri" w:eastAsiaTheme="minorHAnsi" w:hAnsi="Calibri" w:cs="Calibri"/>
                <w:b w:val="0"/>
                <w:color w:val="002060"/>
                <w:szCs w:val="28"/>
              </w:rPr>
              <w:t>Plan for future large purchases</w:t>
            </w:r>
          </w:p>
          <w:p w14:paraId="414C095E" w14:textId="22E26B28" w:rsidR="00E13D23" w:rsidRPr="00E13D23" w:rsidRDefault="00E13D23" w:rsidP="00E13D23">
            <w:pPr>
              <w:pStyle w:val="ListParagraph"/>
              <w:numPr>
                <w:ilvl w:val="0"/>
                <w:numId w:val="4"/>
              </w:numPr>
              <w:autoSpaceDE w:val="0"/>
              <w:autoSpaceDN w:val="0"/>
              <w:adjustRightInd w:val="0"/>
              <w:spacing w:line="240" w:lineRule="auto"/>
              <w:rPr>
                <w:rFonts w:ascii="Calibri" w:eastAsiaTheme="minorHAnsi" w:hAnsi="Calibri" w:cs="Calibri"/>
                <w:b w:val="0"/>
                <w:color w:val="002060"/>
                <w:szCs w:val="28"/>
              </w:rPr>
            </w:pPr>
            <w:r w:rsidRPr="00E13D23">
              <w:rPr>
                <w:rFonts w:ascii="Calibri" w:eastAsiaTheme="minorHAnsi" w:hAnsi="Calibri" w:cs="Calibri"/>
                <w:b w:val="0"/>
                <w:color w:val="002060"/>
                <w:szCs w:val="28"/>
              </w:rPr>
              <w:t>Create a savings plan for putting money away every month</w:t>
            </w:r>
          </w:p>
          <w:p w14:paraId="48E44577" w14:textId="4A8390AA" w:rsidR="00E13D23" w:rsidRDefault="00E13D23" w:rsidP="00E13D23">
            <w:pPr>
              <w:pStyle w:val="ListParagraph"/>
              <w:numPr>
                <w:ilvl w:val="0"/>
                <w:numId w:val="4"/>
              </w:numPr>
              <w:autoSpaceDE w:val="0"/>
              <w:autoSpaceDN w:val="0"/>
              <w:adjustRightInd w:val="0"/>
              <w:spacing w:line="240" w:lineRule="auto"/>
              <w:rPr>
                <w:rFonts w:ascii="Calibri" w:eastAsiaTheme="minorHAnsi" w:hAnsi="Calibri" w:cs="Calibri"/>
                <w:b w:val="0"/>
                <w:color w:val="002060"/>
                <w:szCs w:val="28"/>
              </w:rPr>
            </w:pPr>
            <w:r w:rsidRPr="00E13D23">
              <w:rPr>
                <w:rFonts w:ascii="Calibri" w:eastAsiaTheme="minorHAnsi" w:hAnsi="Calibri" w:cs="Calibri"/>
                <w:b w:val="0"/>
                <w:color w:val="002060"/>
                <w:szCs w:val="28"/>
              </w:rPr>
              <w:t>Help "pace" your monthly spending, stretching your dollar further</w:t>
            </w:r>
          </w:p>
          <w:p w14:paraId="3451B129" w14:textId="4771A8E5" w:rsidR="00E13D23" w:rsidRDefault="00E13D23" w:rsidP="00E13D23">
            <w:pPr>
              <w:autoSpaceDE w:val="0"/>
              <w:autoSpaceDN w:val="0"/>
              <w:adjustRightInd w:val="0"/>
              <w:spacing w:line="240" w:lineRule="auto"/>
              <w:rPr>
                <w:rFonts w:ascii="Calibri" w:eastAsiaTheme="minorHAnsi" w:hAnsi="Calibri" w:cs="Calibri"/>
                <w:b w:val="0"/>
                <w:color w:val="002060"/>
                <w:szCs w:val="28"/>
              </w:rPr>
            </w:pPr>
            <w:r>
              <w:rPr>
                <w:rFonts w:ascii="Calibri" w:eastAsiaTheme="minorHAnsi" w:hAnsi="Calibri" w:cs="Calibri"/>
                <w:b w:val="0"/>
                <w:color w:val="002060"/>
                <w:szCs w:val="28"/>
              </w:rPr>
              <w:t>Disadvantages:</w:t>
            </w:r>
          </w:p>
          <w:p w14:paraId="6E694396" w14:textId="7CAD8AE1" w:rsidR="00E13D23" w:rsidRDefault="00E13D23" w:rsidP="00E13D23">
            <w:pPr>
              <w:pStyle w:val="ListParagraph"/>
              <w:numPr>
                <w:ilvl w:val="0"/>
                <w:numId w:val="5"/>
              </w:numPr>
              <w:autoSpaceDE w:val="0"/>
              <w:autoSpaceDN w:val="0"/>
              <w:adjustRightInd w:val="0"/>
              <w:spacing w:line="240" w:lineRule="auto"/>
              <w:rPr>
                <w:rFonts w:ascii="Calibri" w:eastAsiaTheme="minorHAnsi" w:hAnsi="Calibri" w:cs="Calibri"/>
                <w:b w:val="0"/>
                <w:color w:val="002060"/>
                <w:szCs w:val="28"/>
              </w:rPr>
            </w:pPr>
            <w:r>
              <w:rPr>
                <w:rFonts w:ascii="Calibri" w:eastAsiaTheme="minorHAnsi" w:hAnsi="Calibri" w:cs="Calibri"/>
                <w:b w:val="0"/>
                <w:color w:val="002060"/>
                <w:szCs w:val="28"/>
              </w:rPr>
              <w:t>Lacks a monthly budget feature, which may prompt the user to spend aimlessly.</w:t>
            </w:r>
          </w:p>
          <w:p w14:paraId="28B5C470" w14:textId="51FC4F91" w:rsidR="00E13D23" w:rsidRDefault="00E13D23" w:rsidP="00E13D23">
            <w:pPr>
              <w:pStyle w:val="ListParagraph"/>
              <w:numPr>
                <w:ilvl w:val="0"/>
                <w:numId w:val="5"/>
              </w:numPr>
              <w:autoSpaceDE w:val="0"/>
              <w:autoSpaceDN w:val="0"/>
              <w:adjustRightInd w:val="0"/>
              <w:spacing w:line="240" w:lineRule="auto"/>
              <w:rPr>
                <w:rFonts w:ascii="Calibri" w:eastAsiaTheme="minorHAnsi" w:hAnsi="Calibri" w:cs="Calibri"/>
                <w:b w:val="0"/>
                <w:color w:val="002060"/>
                <w:szCs w:val="28"/>
              </w:rPr>
            </w:pPr>
            <w:r w:rsidRPr="00E13D23">
              <w:rPr>
                <w:rFonts w:ascii="Calibri" w:eastAsiaTheme="minorHAnsi" w:hAnsi="Calibri" w:cs="Calibri"/>
                <w:b w:val="0"/>
                <w:color w:val="002060"/>
                <w:szCs w:val="28"/>
              </w:rPr>
              <w:t>Your information is less secure, and probably being used and sold.</w:t>
            </w:r>
          </w:p>
          <w:p w14:paraId="0CDA033E" w14:textId="43CF29E9" w:rsidR="00E13D23" w:rsidRDefault="00E13D23" w:rsidP="00E13D23">
            <w:pPr>
              <w:pStyle w:val="ListParagraph"/>
              <w:numPr>
                <w:ilvl w:val="0"/>
                <w:numId w:val="5"/>
              </w:numPr>
              <w:autoSpaceDE w:val="0"/>
              <w:autoSpaceDN w:val="0"/>
              <w:adjustRightInd w:val="0"/>
              <w:spacing w:line="240" w:lineRule="auto"/>
              <w:rPr>
                <w:rFonts w:ascii="Calibri" w:eastAsiaTheme="minorHAnsi" w:hAnsi="Calibri" w:cs="Calibri"/>
                <w:b w:val="0"/>
                <w:color w:val="002060"/>
                <w:szCs w:val="28"/>
              </w:rPr>
            </w:pPr>
            <w:r w:rsidRPr="00E13D23">
              <w:rPr>
                <w:rFonts w:ascii="Calibri" w:eastAsiaTheme="minorHAnsi" w:hAnsi="Calibri" w:cs="Calibri"/>
                <w:b w:val="0"/>
                <w:color w:val="002060"/>
                <w:szCs w:val="28"/>
              </w:rPr>
              <w:t>Automating everything to do with your finances can make you financially lazy. If your bills are paid automatically and your finances are track automatically, then what is there left for you to do? Not a lot, to be honest. So you might stop caring about what you’re spending and where your money is going.</w:t>
            </w:r>
          </w:p>
          <w:p w14:paraId="7D87B219" w14:textId="5683DCFB" w:rsidR="00644407" w:rsidRDefault="00644407" w:rsidP="00E13D23">
            <w:pPr>
              <w:pStyle w:val="ListParagraph"/>
              <w:numPr>
                <w:ilvl w:val="0"/>
                <w:numId w:val="5"/>
              </w:numPr>
              <w:autoSpaceDE w:val="0"/>
              <w:autoSpaceDN w:val="0"/>
              <w:adjustRightInd w:val="0"/>
              <w:spacing w:line="240" w:lineRule="auto"/>
              <w:rPr>
                <w:rFonts w:ascii="Calibri" w:eastAsiaTheme="minorHAnsi" w:hAnsi="Calibri" w:cs="Calibri"/>
                <w:b w:val="0"/>
                <w:color w:val="002060"/>
                <w:szCs w:val="28"/>
              </w:rPr>
            </w:pPr>
            <w:r>
              <w:rPr>
                <w:rFonts w:ascii="Calibri" w:eastAsiaTheme="minorHAnsi" w:hAnsi="Calibri" w:cs="Calibri"/>
                <w:b w:val="0"/>
                <w:color w:val="002060"/>
                <w:szCs w:val="28"/>
              </w:rPr>
              <w:t>Data maintenance may be difficult when it comes to handling user data.</w:t>
            </w:r>
          </w:p>
          <w:p w14:paraId="1BC15C5B" w14:textId="6DCB0796" w:rsidR="00644407" w:rsidRDefault="00644407" w:rsidP="00E13D23">
            <w:pPr>
              <w:pStyle w:val="ListParagraph"/>
              <w:numPr>
                <w:ilvl w:val="0"/>
                <w:numId w:val="5"/>
              </w:numPr>
              <w:autoSpaceDE w:val="0"/>
              <w:autoSpaceDN w:val="0"/>
              <w:adjustRightInd w:val="0"/>
              <w:spacing w:line="240" w:lineRule="auto"/>
              <w:rPr>
                <w:rFonts w:ascii="Calibri" w:eastAsiaTheme="minorHAnsi" w:hAnsi="Calibri" w:cs="Calibri"/>
                <w:b w:val="0"/>
                <w:color w:val="002060"/>
                <w:szCs w:val="28"/>
              </w:rPr>
            </w:pPr>
            <w:r>
              <w:rPr>
                <w:rFonts w:ascii="Calibri" w:eastAsiaTheme="minorHAnsi" w:hAnsi="Calibri" w:cs="Calibri"/>
                <w:b w:val="0"/>
                <w:color w:val="002060"/>
                <w:szCs w:val="28"/>
              </w:rPr>
              <w:t>Person who is handling system must have some computer knowledge.</w:t>
            </w:r>
          </w:p>
          <w:p w14:paraId="58B794B7" w14:textId="23CFF594" w:rsidR="00644407" w:rsidRPr="00644407" w:rsidRDefault="00644407" w:rsidP="00644407">
            <w:pPr>
              <w:pStyle w:val="ListParagraph"/>
              <w:numPr>
                <w:ilvl w:val="0"/>
                <w:numId w:val="5"/>
              </w:numPr>
              <w:autoSpaceDE w:val="0"/>
              <w:autoSpaceDN w:val="0"/>
              <w:adjustRightInd w:val="0"/>
              <w:spacing w:line="240" w:lineRule="auto"/>
              <w:rPr>
                <w:rFonts w:ascii="Calibri" w:eastAsiaTheme="minorHAnsi" w:hAnsi="Calibri" w:cs="Calibri"/>
                <w:b w:val="0"/>
                <w:color w:val="002060"/>
                <w:szCs w:val="28"/>
              </w:rPr>
            </w:pPr>
            <w:r>
              <w:rPr>
                <w:rFonts w:ascii="Calibri" w:eastAsiaTheme="minorHAnsi" w:hAnsi="Calibri" w:cs="Calibri"/>
                <w:b w:val="0"/>
                <w:color w:val="002060"/>
                <w:szCs w:val="28"/>
              </w:rPr>
              <w:t>Requires lot of effort to understand the project process flow.</w:t>
            </w:r>
          </w:p>
          <w:p w14:paraId="4258CB5A" w14:textId="77777777" w:rsidR="00E13D23" w:rsidRPr="00E13D23" w:rsidRDefault="00E13D23" w:rsidP="00E13D23">
            <w:pPr>
              <w:autoSpaceDE w:val="0"/>
              <w:autoSpaceDN w:val="0"/>
              <w:adjustRightInd w:val="0"/>
              <w:spacing w:line="240" w:lineRule="auto"/>
              <w:rPr>
                <w:rFonts w:ascii="Calibri" w:eastAsiaTheme="minorHAnsi" w:hAnsi="Calibri" w:cs="Calibri"/>
                <w:b w:val="0"/>
                <w:color w:val="002060"/>
                <w:szCs w:val="28"/>
              </w:rPr>
            </w:pPr>
          </w:p>
          <w:p w14:paraId="51E80A16" w14:textId="77777777" w:rsidR="00CF2C38" w:rsidRPr="00E13D23" w:rsidRDefault="00CF2C38" w:rsidP="00CF2C38">
            <w:pPr>
              <w:autoSpaceDE w:val="0"/>
              <w:autoSpaceDN w:val="0"/>
              <w:adjustRightInd w:val="0"/>
              <w:spacing w:line="240" w:lineRule="auto"/>
              <w:rPr>
                <w:rFonts w:ascii="Calibri-Bold" w:eastAsiaTheme="minorHAnsi" w:hAnsi="Calibri-Bold" w:cs="Calibri-Bold"/>
                <w:bCs/>
                <w:color w:val="002060"/>
                <w:sz w:val="52"/>
                <w:szCs w:val="52"/>
              </w:rPr>
            </w:pPr>
            <w:r w:rsidRPr="00E13D23">
              <w:rPr>
                <w:rFonts w:ascii="Calibri-Bold" w:eastAsiaTheme="minorHAnsi" w:hAnsi="Calibri-Bold" w:cs="Calibri-Bold"/>
                <w:bCs/>
                <w:color w:val="002060"/>
                <w:sz w:val="52"/>
                <w:szCs w:val="52"/>
              </w:rPr>
              <w:t>8 APPLICATIONS</w:t>
            </w:r>
          </w:p>
          <w:p w14:paraId="4DD7CC40" w14:textId="0AE66B9B" w:rsidR="00CF2C38" w:rsidRDefault="00CF2C38" w:rsidP="00CF2C38">
            <w:pPr>
              <w:autoSpaceDE w:val="0"/>
              <w:autoSpaceDN w:val="0"/>
              <w:adjustRightInd w:val="0"/>
              <w:spacing w:line="240" w:lineRule="auto"/>
              <w:rPr>
                <w:rFonts w:ascii="Calibri" w:eastAsiaTheme="minorHAnsi" w:hAnsi="Calibri" w:cs="Calibri"/>
                <w:b w:val="0"/>
                <w:color w:val="002060"/>
                <w:szCs w:val="28"/>
              </w:rPr>
            </w:pPr>
            <w:r w:rsidRPr="00E13D23">
              <w:rPr>
                <w:rFonts w:ascii="Calibri" w:eastAsiaTheme="minorHAnsi" w:hAnsi="Calibri" w:cs="Calibri"/>
                <w:b w:val="0"/>
                <w:color w:val="002060"/>
                <w:szCs w:val="28"/>
              </w:rPr>
              <w:t>The areas where this solution can be applied</w:t>
            </w:r>
            <w:r w:rsidR="00E13D23">
              <w:rPr>
                <w:rFonts w:ascii="Calibri" w:eastAsiaTheme="minorHAnsi" w:hAnsi="Calibri" w:cs="Calibri"/>
                <w:b w:val="0"/>
                <w:color w:val="002060"/>
                <w:szCs w:val="28"/>
              </w:rPr>
              <w:t>:</w:t>
            </w:r>
          </w:p>
          <w:p w14:paraId="44BABF99" w14:textId="06B5485F" w:rsidR="00E13D23" w:rsidRDefault="00E31C69" w:rsidP="00E13D23">
            <w:pPr>
              <w:pStyle w:val="ListParagraph"/>
              <w:numPr>
                <w:ilvl w:val="0"/>
                <w:numId w:val="6"/>
              </w:numPr>
              <w:autoSpaceDE w:val="0"/>
              <w:autoSpaceDN w:val="0"/>
              <w:adjustRightInd w:val="0"/>
              <w:spacing w:line="240" w:lineRule="auto"/>
              <w:rPr>
                <w:rFonts w:ascii="Calibri" w:eastAsiaTheme="minorHAnsi" w:hAnsi="Calibri" w:cs="Calibri"/>
                <w:b w:val="0"/>
                <w:color w:val="002060"/>
                <w:szCs w:val="28"/>
              </w:rPr>
            </w:pPr>
            <w:r>
              <w:rPr>
                <w:rFonts w:ascii="Calibri" w:eastAsiaTheme="minorHAnsi" w:hAnsi="Calibri" w:cs="Calibri"/>
                <w:b w:val="0"/>
                <w:color w:val="002060"/>
                <w:szCs w:val="28"/>
              </w:rPr>
              <w:t>This application is useful to people belonging to the middle and lower classes to maintain their wallets.</w:t>
            </w:r>
          </w:p>
          <w:p w14:paraId="6826E445" w14:textId="2D215A9B" w:rsidR="00E31C69" w:rsidRDefault="00E31C69" w:rsidP="00E13D23">
            <w:pPr>
              <w:pStyle w:val="ListParagraph"/>
              <w:numPr>
                <w:ilvl w:val="0"/>
                <w:numId w:val="6"/>
              </w:numPr>
              <w:autoSpaceDE w:val="0"/>
              <w:autoSpaceDN w:val="0"/>
              <w:adjustRightInd w:val="0"/>
              <w:spacing w:line="240" w:lineRule="auto"/>
              <w:rPr>
                <w:rFonts w:ascii="Calibri" w:eastAsiaTheme="minorHAnsi" w:hAnsi="Calibri" w:cs="Calibri"/>
                <w:b w:val="0"/>
                <w:color w:val="002060"/>
                <w:szCs w:val="28"/>
              </w:rPr>
            </w:pPr>
            <w:r>
              <w:rPr>
                <w:rFonts w:ascii="Calibri" w:eastAsiaTheme="minorHAnsi" w:hAnsi="Calibri" w:cs="Calibri"/>
                <w:b w:val="0"/>
                <w:color w:val="002060"/>
                <w:szCs w:val="28"/>
              </w:rPr>
              <w:t>Small and upcoming businesses will find this app beneficial when it comes to maintaining a capital amount.</w:t>
            </w:r>
          </w:p>
          <w:p w14:paraId="739DC9AB" w14:textId="727396D6" w:rsidR="00E31C69" w:rsidRDefault="00E31C69" w:rsidP="00E13D23">
            <w:pPr>
              <w:pStyle w:val="ListParagraph"/>
              <w:numPr>
                <w:ilvl w:val="0"/>
                <w:numId w:val="6"/>
              </w:numPr>
              <w:autoSpaceDE w:val="0"/>
              <w:autoSpaceDN w:val="0"/>
              <w:adjustRightInd w:val="0"/>
              <w:spacing w:line="240" w:lineRule="auto"/>
              <w:rPr>
                <w:rFonts w:ascii="Calibri" w:eastAsiaTheme="minorHAnsi" w:hAnsi="Calibri" w:cs="Calibri"/>
                <w:b w:val="0"/>
                <w:color w:val="002060"/>
                <w:szCs w:val="28"/>
              </w:rPr>
            </w:pPr>
            <w:r>
              <w:rPr>
                <w:rFonts w:ascii="Calibri" w:eastAsiaTheme="minorHAnsi" w:hAnsi="Calibri" w:cs="Calibri"/>
                <w:b w:val="0"/>
                <w:color w:val="002060"/>
                <w:szCs w:val="28"/>
              </w:rPr>
              <w:t>Event organizers with limited finance can use this app to keep track of their expenses and wallet balance.</w:t>
            </w:r>
          </w:p>
          <w:p w14:paraId="576E7319" w14:textId="12B14569" w:rsidR="00E31C69" w:rsidRPr="00E13D23" w:rsidRDefault="00E31C69" w:rsidP="00E31C69">
            <w:pPr>
              <w:pStyle w:val="ListParagraph"/>
              <w:numPr>
                <w:ilvl w:val="0"/>
                <w:numId w:val="6"/>
              </w:numPr>
              <w:autoSpaceDE w:val="0"/>
              <w:autoSpaceDN w:val="0"/>
              <w:adjustRightInd w:val="0"/>
              <w:spacing w:line="240" w:lineRule="auto"/>
              <w:rPr>
                <w:rFonts w:ascii="Calibri" w:eastAsiaTheme="minorHAnsi" w:hAnsi="Calibri" w:cs="Calibri"/>
                <w:b w:val="0"/>
                <w:color w:val="002060"/>
                <w:szCs w:val="28"/>
              </w:rPr>
            </w:pPr>
            <w:r>
              <w:rPr>
                <w:rFonts w:ascii="Calibri" w:eastAsiaTheme="minorHAnsi" w:hAnsi="Calibri" w:cs="Calibri"/>
                <w:b w:val="0"/>
                <w:color w:val="002060"/>
                <w:szCs w:val="28"/>
              </w:rPr>
              <w:t>Users belonging to many more professions can use this application for their benefit.</w:t>
            </w:r>
          </w:p>
          <w:p w14:paraId="6AC3A06B" w14:textId="77777777" w:rsidR="00CF2C38" w:rsidRPr="00E31C69" w:rsidRDefault="00CF2C38" w:rsidP="00CF2C38">
            <w:pPr>
              <w:autoSpaceDE w:val="0"/>
              <w:autoSpaceDN w:val="0"/>
              <w:adjustRightInd w:val="0"/>
              <w:spacing w:line="240" w:lineRule="auto"/>
              <w:rPr>
                <w:rFonts w:ascii="Calibri-Bold" w:eastAsiaTheme="minorHAnsi" w:hAnsi="Calibri-Bold" w:cs="Calibri-Bold"/>
                <w:bCs/>
                <w:color w:val="002060"/>
                <w:sz w:val="52"/>
                <w:szCs w:val="52"/>
              </w:rPr>
            </w:pPr>
            <w:r w:rsidRPr="00E31C69">
              <w:rPr>
                <w:rFonts w:ascii="Calibri-Bold" w:eastAsiaTheme="minorHAnsi" w:hAnsi="Calibri-Bold" w:cs="Calibri-Bold"/>
                <w:bCs/>
                <w:color w:val="002060"/>
                <w:sz w:val="52"/>
                <w:szCs w:val="52"/>
              </w:rPr>
              <w:t>9 CONCLUSION</w:t>
            </w:r>
          </w:p>
          <w:p w14:paraId="6DEE1BA9" w14:textId="3182287E" w:rsidR="00CF2C38" w:rsidRDefault="00E31C69" w:rsidP="00CF2C38">
            <w:pPr>
              <w:autoSpaceDE w:val="0"/>
              <w:autoSpaceDN w:val="0"/>
              <w:adjustRightInd w:val="0"/>
              <w:spacing w:line="240" w:lineRule="auto"/>
              <w:rPr>
                <w:rFonts w:ascii="Calibri" w:eastAsiaTheme="minorHAnsi" w:hAnsi="Calibri" w:cs="Calibri"/>
                <w:b w:val="0"/>
                <w:color w:val="002060"/>
                <w:szCs w:val="28"/>
              </w:rPr>
            </w:pPr>
            <w:r>
              <w:rPr>
                <w:rFonts w:ascii="Calibri" w:eastAsiaTheme="minorHAnsi" w:hAnsi="Calibri" w:cs="Calibri"/>
                <w:b w:val="0"/>
                <w:color w:val="002060"/>
                <w:szCs w:val="28"/>
              </w:rPr>
              <w:t xml:space="preserve">Finally, </w:t>
            </w:r>
            <w:r w:rsidR="00644407">
              <w:rPr>
                <w:rFonts w:ascii="Calibri" w:eastAsiaTheme="minorHAnsi" w:hAnsi="Calibri" w:cs="Calibri"/>
                <w:b w:val="0"/>
                <w:color w:val="002060"/>
                <w:szCs w:val="28"/>
              </w:rPr>
              <w:t>a summary of all my work(in a few points)</w:t>
            </w:r>
          </w:p>
          <w:p w14:paraId="566E085B" w14:textId="7FD32938" w:rsidR="00E31C69" w:rsidRDefault="00644407" w:rsidP="00E31C69">
            <w:pPr>
              <w:pStyle w:val="ListParagraph"/>
              <w:numPr>
                <w:ilvl w:val="0"/>
                <w:numId w:val="7"/>
              </w:numPr>
              <w:autoSpaceDE w:val="0"/>
              <w:autoSpaceDN w:val="0"/>
              <w:adjustRightInd w:val="0"/>
              <w:spacing w:line="240" w:lineRule="auto"/>
              <w:rPr>
                <w:rFonts w:ascii="Calibri" w:eastAsiaTheme="minorHAnsi" w:hAnsi="Calibri" w:cs="Calibri"/>
                <w:b w:val="0"/>
                <w:color w:val="002060"/>
                <w:szCs w:val="28"/>
              </w:rPr>
            </w:pPr>
            <w:r>
              <w:rPr>
                <w:rFonts w:ascii="Calibri" w:eastAsiaTheme="minorHAnsi" w:hAnsi="Calibri" w:cs="Calibri"/>
                <w:b w:val="0"/>
                <w:color w:val="002060"/>
                <w:szCs w:val="28"/>
              </w:rPr>
              <w:t>Keeps account holder information</w:t>
            </w:r>
          </w:p>
          <w:p w14:paraId="62E156CE" w14:textId="7381B9A2" w:rsidR="00644407" w:rsidRDefault="00644407" w:rsidP="00E31C69">
            <w:pPr>
              <w:pStyle w:val="ListParagraph"/>
              <w:numPr>
                <w:ilvl w:val="0"/>
                <w:numId w:val="7"/>
              </w:numPr>
              <w:autoSpaceDE w:val="0"/>
              <w:autoSpaceDN w:val="0"/>
              <w:adjustRightInd w:val="0"/>
              <w:spacing w:line="240" w:lineRule="auto"/>
              <w:rPr>
                <w:rFonts w:ascii="Calibri" w:eastAsiaTheme="minorHAnsi" w:hAnsi="Calibri" w:cs="Calibri"/>
                <w:b w:val="0"/>
                <w:color w:val="002060"/>
                <w:szCs w:val="28"/>
              </w:rPr>
            </w:pPr>
            <w:r>
              <w:rPr>
                <w:rFonts w:ascii="Calibri" w:eastAsiaTheme="minorHAnsi" w:hAnsi="Calibri" w:cs="Calibri"/>
                <w:b w:val="0"/>
                <w:color w:val="002060"/>
                <w:szCs w:val="28"/>
              </w:rPr>
              <w:t>Manages daily transactions of users</w:t>
            </w:r>
          </w:p>
          <w:p w14:paraId="52BB748F" w14:textId="541C0216" w:rsidR="00644407" w:rsidRDefault="00644407" w:rsidP="00E31C69">
            <w:pPr>
              <w:pStyle w:val="ListParagraph"/>
              <w:numPr>
                <w:ilvl w:val="0"/>
                <w:numId w:val="7"/>
              </w:numPr>
              <w:autoSpaceDE w:val="0"/>
              <w:autoSpaceDN w:val="0"/>
              <w:adjustRightInd w:val="0"/>
              <w:spacing w:line="240" w:lineRule="auto"/>
              <w:rPr>
                <w:rFonts w:ascii="Calibri" w:eastAsiaTheme="minorHAnsi" w:hAnsi="Calibri" w:cs="Calibri"/>
                <w:b w:val="0"/>
                <w:color w:val="002060"/>
                <w:szCs w:val="28"/>
              </w:rPr>
            </w:pPr>
            <w:r>
              <w:rPr>
                <w:rFonts w:ascii="Calibri" w:eastAsiaTheme="minorHAnsi" w:hAnsi="Calibri" w:cs="Calibri"/>
                <w:b w:val="0"/>
                <w:color w:val="002060"/>
                <w:szCs w:val="28"/>
              </w:rPr>
              <w:t>Provides notifications to user if the wallet balance goes below a preset limit</w:t>
            </w:r>
          </w:p>
          <w:p w14:paraId="5188F170" w14:textId="14043A9D" w:rsidR="00644407" w:rsidRDefault="00644407" w:rsidP="00E31C69">
            <w:pPr>
              <w:pStyle w:val="ListParagraph"/>
              <w:numPr>
                <w:ilvl w:val="0"/>
                <w:numId w:val="7"/>
              </w:numPr>
              <w:autoSpaceDE w:val="0"/>
              <w:autoSpaceDN w:val="0"/>
              <w:adjustRightInd w:val="0"/>
              <w:spacing w:line="240" w:lineRule="auto"/>
              <w:rPr>
                <w:rFonts w:ascii="Calibri" w:eastAsiaTheme="minorHAnsi" w:hAnsi="Calibri" w:cs="Calibri"/>
                <w:b w:val="0"/>
                <w:color w:val="002060"/>
                <w:szCs w:val="28"/>
              </w:rPr>
            </w:pPr>
            <w:r>
              <w:rPr>
                <w:rFonts w:ascii="Calibri" w:eastAsiaTheme="minorHAnsi" w:hAnsi="Calibri" w:cs="Calibri"/>
                <w:b w:val="0"/>
                <w:color w:val="002060"/>
                <w:szCs w:val="28"/>
              </w:rPr>
              <w:t>Very useful in visualizing your expenses</w:t>
            </w:r>
          </w:p>
          <w:p w14:paraId="594BF48B" w14:textId="77777777" w:rsidR="00644407" w:rsidRDefault="00644407" w:rsidP="00E31C69">
            <w:pPr>
              <w:pStyle w:val="ListParagraph"/>
              <w:numPr>
                <w:ilvl w:val="0"/>
                <w:numId w:val="7"/>
              </w:numPr>
              <w:autoSpaceDE w:val="0"/>
              <w:autoSpaceDN w:val="0"/>
              <w:adjustRightInd w:val="0"/>
              <w:spacing w:line="240" w:lineRule="auto"/>
              <w:rPr>
                <w:rFonts w:ascii="Calibri" w:eastAsiaTheme="minorHAnsi" w:hAnsi="Calibri" w:cs="Calibri"/>
                <w:b w:val="0"/>
                <w:color w:val="002060"/>
                <w:szCs w:val="28"/>
              </w:rPr>
            </w:pPr>
            <w:r>
              <w:rPr>
                <w:rFonts w:ascii="Calibri" w:eastAsiaTheme="minorHAnsi" w:hAnsi="Calibri" w:cs="Calibri"/>
                <w:b w:val="0"/>
                <w:color w:val="002060"/>
                <w:szCs w:val="28"/>
              </w:rPr>
              <w:lastRenderedPageBreak/>
              <w:t>The EXPENSE GRAPH feature will include the date of transaction and also will include the category of expense.</w:t>
            </w:r>
          </w:p>
          <w:p w14:paraId="01495B5A" w14:textId="1A2B4AAF" w:rsidR="00644407" w:rsidRDefault="00644407" w:rsidP="00644407">
            <w:pPr>
              <w:pStyle w:val="ListParagraph"/>
              <w:numPr>
                <w:ilvl w:val="0"/>
                <w:numId w:val="7"/>
              </w:numPr>
              <w:autoSpaceDE w:val="0"/>
              <w:autoSpaceDN w:val="0"/>
              <w:adjustRightInd w:val="0"/>
              <w:spacing w:line="240" w:lineRule="auto"/>
              <w:rPr>
                <w:rFonts w:ascii="Calibri" w:eastAsiaTheme="minorHAnsi" w:hAnsi="Calibri" w:cs="Calibri"/>
                <w:b w:val="0"/>
                <w:color w:val="002060"/>
                <w:szCs w:val="28"/>
              </w:rPr>
            </w:pPr>
            <w:r>
              <w:rPr>
                <w:rFonts w:ascii="Calibri" w:eastAsiaTheme="minorHAnsi" w:hAnsi="Calibri" w:cs="Calibri"/>
                <w:b w:val="0"/>
                <w:color w:val="002060"/>
                <w:szCs w:val="28"/>
              </w:rPr>
              <w:t>Flexible and adaptive application which suitable to a normal person who is managing his/her daily expense and income.</w:t>
            </w:r>
            <w:r w:rsidRPr="00644407">
              <w:rPr>
                <w:rFonts w:ascii="Calibri" w:eastAsiaTheme="minorHAnsi" w:hAnsi="Calibri" w:cs="Calibri"/>
                <w:b w:val="0"/>
                <w:color w:val="002060"/>
                <w:szCs w:val="28"/>
              </w:rPr>
              <w:t xml:space="preserve"> </w:t>
            </w:r>
          </w:p>
          <w:p w14:paraId="68E21F8C" w14:textId="7679253B" w:rsidR="00644407" w:rsidRDefault="00644407" w:rsidP="00644407">
            <w:pPr>
              <w:pStyle w:val="ListParagraph"/>
              <w:numPr>
                <w:ilvl w:val="0"/>
                <w:numId w:val="7"/>
              </w:numPr>
              <w:autoSpaceDE w:val="0"/>
              <w:autoSpaceDN w:val="0"/>
              <w:adjustRightInd w:val="0"/>
              <w:spacing w:line="240" w:lineRule="auto"/>
              <w:rPr>
                <w:rFonts w:ascii="Calibri" w:eastAsiaTheme="minorHAnsi" w:hAnsi="Calibri" w:cs="Calibri"/>
                <w:b w:val="0"/>
                <w:color w:val="002060"/>
                <w:szCs w:val="28"/>
              </w:rPr>
            </w:pPr>
            <w:r>
              <w:rPr>
                <w:rFonts w:ascii="Calibri" w:eastAsiaTheme="minorHAnsi" w:hAnsi="Calibri" w:cs="Calibri"/>
                <w:b w:val="0"/>
                <w:color w:val="002060"/>
                <w:szCs w:val="28"/>
              </w:rPr>
              <w:t>It is also a powerful application for a business person who is handling many daily transactions.</w:t>
            </w:r>
          </w:p>
          <w:p w14:paraId="20963FB9" w14:textId="77777777" w:rsidR="00644407" w:rsidRPr="00644407" w:rsidRDefault="00644407" w:rsidP="00644407">
            <w:pPr>
              <w:autoSpaceDE w:val="0"/>
              <w:autoSpaceDN w:val="0"/>
              <w:adjustRightInd w:val="0"/>
              <w:spacing w:line="240" w:lineRule="auto"/>
              <w:rPr>
                <w:rFonts w:ascii="Calibri" w:eastAsiaTheme="minorHAnsi" w:hAnsi="Calibri" w:cs="Calibri"/>
                <w:b w:val="0"/>
                <w:color w:val="002060"/>
                <w:szCs w:val="28"/>
              </w:rPr>
            </w:pPr>
          </w:p>
          <w:p w14:paraId="62A806B9" w14:textId="77777777" w:rsidR="00CF2C38" w:rsidRPr="00644407" w:rsidRDefault="00CF2C38" w:rsidP="00CF2C38">
            <w:pPr>
              <w:autoSpaceDE w:val="0"/>
              <w:autoSpaceDN w:val="0"/>
              <w:adjustRightInd w:val="0"/>
              <w:spacing w:line="240" w:lineRule="auto"/>
              <w:rPr>
                <w:rFonts w:eastAsiaTheme="minorHAnsi" w:cs="Calibri-Bold"/>
                <w:bCs/>
                <w:color w:val="002060"/>
                <w:sz w:val="52"/>
                <w:szCs w:val="52"/>
              </w:rPr>
            </w:pPr>
            <w:r w:rsidRPr="00644407">
              <w:rPr>
                <w:rFonts w:eastAsiaTheme="minorHAnsi" w:cs="Calibri-Bold"/>
                <w:bCs/>
                <w:color w:val="002060"/>
                <w:sz w:val="52"/>
                <w:szCs w:val="52"/>
              </w:rPr>
              <w:t>10 FUTURE SCOPE</w:t>
            </w:r>
          </w:p>
          <w:p w14:paraId="1B8735A6" w14:textId="35FD96BF" w:rsidR="00CF2C38" w:rsidRDefault="00CF2C38" w:rsidP="00CF2C38">
            <w:pPr>
              <w:pStyle w:val="Content"/>
              <w:rPr>
                <w:rFonts w:ascii="Calibri" w:eastAsiaTheme="minorHAnsi" w:hAnsi="Calibri" w:cs="Calibri"/>
                <w:b/>
                <w:color w:val="002060"/>
                <w:szCs w:val="28"/>
              </w:rPr>
            </w:pPr>
            <w:r w:rsidRPr="00644407">
              <w:rPr>
                <w:rFonts w:ascii="Calibri" w:eastAsiaTheme="minorHAnsi" w:hAnsi="Calibri" w:cs="Calibri"/>
                <w:b/>
                <w:color w:val="002060"/>
                <w:szCs w:val="28"/>
              </w:rPr>
              <w:t>Enhancements that can be made in the future</w:t>
            </w:r>
            <w:r w:rsidR="00644407">
              <w:rPr>
                <w:rFonts w:ascii="Calibri" w:eastAsiaTheme="minorHAnsi" w:hAnsi="Calibri" w:cs="Calibri"/>
                <w:b/>
                <w:color w:val="002060"/>
                <w:szCs w:val="28"/>
              </w:rPr>
              <w:t>:</w:t>
            </w:r>
          </w:p>
          <w:p w14:paraId="5C8CEA56" w14:textId="19A90A80" w:rsidR="0088340E" w:rsidRDefault="008426B8" w:rsidP="0088340E">
            <w:pPr>
              <w:pStyle w:val="Content"/>
              <w:numPr>
                <w:ilvl w:val="0"/>
                <w:numId w:val="8"/>
              </w:numPr>
              <w:rPr>
                <w:rFonts w:ascii="Calibri" w:eastAsiaTheme="minorHAnsi" w:hAnsi="Calibri" w:cs="Calibri"/>
                <w:bCs/>
                <w:color w:val="002060"/>
                <w:szCs w:val="28"/>
              </w:rPr>
            </w:pPr>
            <w:r>
              <w:rPr>
                <w:rFonts w:ascii="Calibri" w:eastAsiaTheme="minorHAnsi" w:hAnsi="Calibri" w:cs="Calibri"/>
                <w:bCs/>
                <w:color w:val="002060"/>
                <w:szCs w:val="28"/>
              </w:rPr>
              <w:t>More functionalities like receipt capture, location settings, backup data are in our sights.</w:t>
            </w:r>
          </w:p>
          <w:p w14:paraId="0504803C" w14:textId="1CB35227" w:rsidR="008426B8" w:rsidRDefault="008426B8" w:rsidP="0088340E">
            <w:pPr>
              <w:pStyle w:val="Content"/>
              <w:numPr>
                <w:ilvl w:val="0"/>
                <w:numId w:val="8"/>
              </w:numPr>
              <w:rPr>
                <w:rFonts w:ascii="Calibri" w:eastAsiaTheme="minorHAnsi" w:hAnsi="Calibri" w:cs="Calibri"/>
                <w:bCs/>
                <w:color w:val="002060"/>
                <w:szCs w:val="28"/>
              </w:rPr>
            </w:pPr>
            <w:r>
              <w:rPr>
                <w:rFonts w:ascii="Calibri" w:eastAsiaTheme="minorHAnsi" w:hAnsi="Calibri" w:cs="Calibri"/>
                <w:bCs/>
                <w:color w:val="002060"/>
                <w:szCs w:val="28"/>
              </w:rPr>
              <w:t>The project can be expanded as per the need of the users(through feedback).</w:t>
            </w:r>
          </w:p>
          <w:p w14:paraId="2663563F" w14:textId="5858A66C" w:rsidR="008426B8" w:rsidRDefault="008426B8" w:rsidP="0088340E">
            <w:pPr>
              <w:pStyle w:val="Content"/>
              <w:numPr>
                <w:ilvl w:val="0"/>
                <w:numId w:val="8"/>
              </w:numPr>
              <w:rPr>
                <w:rFonts w:ascii="Calibri" w:eastAsiaTheme="minorHAnsi" w:hAnsi="Calibri" w:cs="Calibri"/>
                <w:bCs/>
                <w:color w:val="002060"/>
                <w:szCs w:val="28"/>
              </w:rPr>
            </w:pPr>
            <w:r>
              <w:rPr>
                <w:rFonts w:ascii="Calibri" w:eastAsiaTheme="minorHAnsi" w:hAnsi="Calibri" w:cs="Calibri"/>
                <w:bCs/>
                <w:color w:val="002060"/>
                <w:szCs w:val="28"/>
              </w:rPr>
              <w:t>UI developments to make this application more user friendly is something to look forward to.</w:t>
            </w:r>
          </w:p>
          <w:p w14:paraId="5BF56349" w14:textId="66A2EE24" w:rsidR="008426B8" w:rsidRDefault="008426B8" w:rsidP="0088340E">
            <w:pPr>
              <w:pStyle w:val="Content"/>
              <w:numPr>
                <w:ilvl w:val="0"/>
                <w:numId w:val="8"/>
              </w:numPr>
              <w:rPr>
                <w:rFonts w:ascii="Calibri" w:eastAsiaTheme="minorHAnsi" w:hAnsi="Calibri" w:cs="Calibri"/>
                <w:bCs/>
                <w:color w:val="002060"/>
                <w:szCs w:val="28"/>
              </w:rPr>
            </w:pPr>
            <w:r>
              <w:rPr>
                <w:rFonts w:ascii="Calibri" w:eastAsiaTheme="minorHAnsi" w:hAnsi="Calibri" w:cs="Calibri"/>
                <w:bCs/>
                <w:color w:val="002060"/>
                <w:szCs w:val="28"/>
              </w:rPr>
              <w:t>Monthly budget feature to be included soon.</w:t>
            </w:r>
          </w:p>
          <w:p w14:paraId="2E739B75" w14:textId="1B22C178" w:rsidR="00A9351A" w:rsidRPr="007856AE" w:rsidRDefault="008426B8" w:rsidP="003C0315">
            <w:pPr>
              <w:pStyle w:val="Content"/>
              <w:numPr>
                <w:ilvl w:val="0"/>
                <w:numId w:val="8"/>
              </w:numPr>
              <w:rPr>
                <w:rFonts w:ascii="Calibri" w:eastAsiaTheme="minorHAnsi" w:hAnsi="Calibri" w:cs="Calibri"/>
                <w:bCs/>
                <w:color w:val="002060"/>
                <w:szCs w:val="28"/>
              </w:rPr>
            </w:pPr>
            <w:r>
              <w:rPr>
                <w:rFonts w:ascii="Calibri" w:eastAsiaTheme="minorHAnsi" w:hAnsi="Calibri" w:cs="Calibri"/>
                <w:bCs/>
                <w:color w:val="002060"/>
                <w:szCs w:val="28"/>
              </w:rPr>
              <w:t>Planning to synchronize with bank account so upcoming bill alert should be mailed to the particular user.</w:t>
            </w:r>
          </w:p>
          <w:p w14:paraId="6D22E2D0" w14:textId="51B77E7B" w:rsidR="00A9351A" w:rsidRPr="00DE1525" w:rsidRDefault="007F333D" w:rsidP="003C0315">
            <w:pPr>
              <w:pStyle w:val="Content"/>
              <w:rPr>
                <w:rFonts w:ascii="Calibri" w:eastAsiaTheme="minorHAnsi" w:hAnsi="Calibri" w:cs="Calibri"/>
                <w:b/>
                <w:bCs/>
                <w:color w:val="211D5C" w:themeColor="text1" w:themeTint="D9"/>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DE1525">
              <w:rPr>
                <w:rFonts w:ascii="Calibri" w:eastAsiaTheme="minorHAnsi" w:hAnsi="Calibri" w:cs="Calibri"/>
                <w:b/>
                <w:bCs/>
                <w:color w:val="211D5C" w:themeColor="text1" w:themeTint="D9"/>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Prepared by:</w:t>
            </w:r>
          </w:p>
          <w:p w14:paraId="077C1605" w14:textId="3B519746" w:rsidR="007F333D" w:rsidRPr="00DE1525" w:rsidRDefault="007F333D" w:rsidP="00774CB5">
            <w:pPr>
              <w:pStyle w:val="Content"/>
              <w:numPr>
                <w:ilvl w:val="0"/>
                <w:numId w:val="9"/>
              </w:numPr>
              <w:rPr>
                <w:rFonts w:ascii="Calibri" w:eastAsiaTheme="minorHAnsi" w:hAnsi="Calibri" w:cs="Calibri"/>
                <w:b/>
                <w:bCs/>
                <w:color w:val="211D5C" w:themeColor="text1" w:themeTint="D9"/>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DE1525">
              <w:rPr>
                <w:rFonts w:ascii="Calibri" w:eastAsiaTheme="minorHAnsi" w:hAnsi="Calibri" w:cs="Calibri"/>
                <w:b/>
                <w:bCs/>
                <w:color w:val="211D5C" w:themeColor="text1" w:themeTint="D9"/>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Nandula Rohan Kausik – 19R11A0581 – CSE-B</w:t>
            </w:r>
          </w:p>
          <w:p w14:paraId="421F5D8D" w14:textId="0051916B" w:rsidR="007F333D" w:rsidRPr="00DE1525" w:rsidRDefault="007F333D" w:rsidP="00774CB5">
            <w:pPr>
              <w:pStyle w:val="Content"/>
              <w:numPr>
                <w:ilvl w:val="0"/>
                <w:numId w:val="9"/>
              </w:numPr>
              <w:rPr>
                <w:rFonts w:ascii="Calibri" w:eastAsiaTheme="minorHAnsi" w:hAnsi="Calibri" w:cs="Calibri"/>
                <w:b/>
                <w:bCs/>
                <w:color w:val="211D5C" w:themeColor="text1" w:themeTint="D9"/>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DE1525">
              <w:rPr>
                <w:rFonts w:ascii="Calibri" w:eastAsiaTheme="minorHAnsi" w:hAnsi="Calibri" w:cs="Calibri"/>
                <w:b/>
                <w:bCs/>
                <w:color w:val="211D5C" w:themeColor="text1" w:themeTint="D9"/>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Sirisanagandla Venu – 19R11A0591 – CSE-B</w:t>
            </w:r>
          </w:p>
          <w:p w14:paraId="6E2A6D3C" w14:textId="3E984BB6" w:rsidR="00DE1525" w:rsidRPr="00EF623B" w:rsidRDefault="007F333D" w:rsidP="00774CB5">
            <w:pPr>
              <w:pStyle w:val="Content"/>
              <w:numPr>
                <w:ilvl w:val="0"/>
                <w:numId w:val="9"/>
              </w:numPr>
              <w:rPr>
                <w:rFonts w:ascii="Calibri" w:eastAsiaTheme="minorHAnsi" w:hAnsi="Calibri" w:cs="Calibri"/>
                <w:color w:val="211D5C" w:themeColor="text1" w:themeTint="D9"/>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DE1525">
              <w:rPr>
                <w:rFonts w:ascii="Calibri" w:eastAsiaTheme="minorHAnsi" w:hAnsi="Calibri" w:cs="Calibri"/>
                <w:b/>
                <w:bCs/>
                <w:color w:val="211D5C" w:themeColor="text1" w:themeTint="D9"/>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Bindesh Yadav – 19R11A0554 – CSE-B</w:t>
            </w:r>
          </w:p>
          <w:p w14:paraId="739D5D28" w14:textId="664E88F1" w:rsidR="00EF623B" w:rsidRPr="00DE1525" w:rsidRDefault="00EF623B" w:rsidP="00774CB5">
            <w:pPr>
              <w:pStyle w:val="Content"/>
              <w:numPr>
                <w:ilvl w:val="0"/>
                <w:numId w:val="9"/>
              </w:numPr>
              <w:rPr>
                <w:rFonts w:ascii="Calibri" w:eastAsiaTheme="minorHAnsi" w:hAnsi="Calibri" w:cs="Calibri"/>
                <w:color w:val="211D5C" w:themeColor="text1" w:themeTint="D9"/>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Calibri" w:eastAsiaTheme="minorHAnsi" w:hAnsi="Calibri" w:cs="Calibri"/>
                <w:b/>
                <w:color w:val="211D5C" w:themeColor="text1" w:themeTint="D9"/>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G.Akhil – 19R11A0564 – CSE-B</w:t>
            </w:r>
          </w:p>
          <w:p w14:paraId="3AE9506A" w14:textId="77777777" w:rsidR="00DF027C" w:rsidRDefault="00DE1525" w:rsidP="00037779">
            <w:pPr>
              <w:pStyle w:val="Content"/>
              <w:rPr>
                <w:rFonts w:ascii="Calibri" w:eastAsiaTheme="minorHAnsi" w:hAnsi="Calibri" w:cs="Calibri"/>
                <w:b/>
                <w:bCs/>
                <w:color w:val="211D5C" w:themeColor="text1" w:themeTint="D9"/>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DE1525">
              <w:rPr>
                <w:rFonts w:ascii="Calibri" w:eastAsiaTheme="minorHAnsi" w:hAnsi="Calibri" w:cs="Calibri"/>
                <w:b/>
                <w:bCs/>
                <w:color w:val="211D5C" w:themeColor="text1" w:themeTint="D9"/>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As part of the </w:t>
            </w:r>
            <w:r w:rsidRPr="00DE1525">
              <w:rPr>
                <w:rFonts w:ascii="Calibri" w:eastAsiaTheme="minorHAnsi" w:hAnsi="Calibri" w:cs="Calibri"/>
                <w:b/>
                <w:color w:val="211D5C" w:themeColor="text1" w:themeTint="D9"/>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Personal Expense Tracker App</w:t>
            </w:r>
            <w:r w:rsidRPr="00DE1525">
              <w:rPr>
                <w:rFonts w:ascii="Calibri" w:eastAsiaTheme="minorHAnsi" w:hAnsi="Calibri" w:cs="Calibri"/>
                <w:b/>
                <w:bCs/>
                <w:color w:val="211D5C" w:themeColor="text1" w:themeTint="D9"/>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DE1525">
              <w:rPr>
                <w:rFonts w:ascii="Calibri" w:eastAsiaTheme="minorHAnsi" w:hAnsi="Calibri" w:cs="Calibri"/>
                <w:b/>
                <w:bCs/>
                <w:color w:val="211D5C" w:themeColor="text1" w:themeTint="D9"/>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using fundamentals of </w:t>
            </w:r>
            <w:r w:rsidRPr="00DE1525">
              <w:rPr>
                <w:rFonts w:ascii="Calibri" w:eastAsiaTheme="minorHAnsi" w:hAnsi="Calibri" w:cs="Calibri"/>
                <w:b/>
                <w:bCs/>
                <w:color w:val="211D5C" w:themeColor="text1" w:themeTint="D9"/>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Cloud Application development</w:t>
            </w:r>
            <w:r w:rsidRPr="00DE1525">
              <w:rPr>
                <w:rFonts w:ascii="Calibri" w:eastAsiaTheme="minorHAnsi" w:hAnsi="Calibri" w:cs="Calibri"/>
                <w:b/>
                <w:bCs/>
                <w:color w:val="211D5C" w:themeColor="text1" w:themeTint="D9"/>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sidR="00774CB5">
              <w:rPr>
                <w:rFonts w:ascii="Calibri" w:eastAsiaTheme="minorHAnsi" w:hAnsi="Calibri" w:cs="Calibri"/>
                <w:b/>
                <w:bCs/>
                <w:color w:val="211D5C" w:themeColor="text1" w:themeTint="D9"/>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Special thanks and gratitude to the following as part of completion of this externship program:</w:t>
            </w:r>
          </w:p>
          <w:p w14:paraId="0981BE04" w14:textId="12BA0CE2" w:rsidR="00CB6F71" w:rsidRPr="00CB6F71" w:rsidRDefault="00CB6F71" w:rsidP="00774CB5">
            <w:pPr>
              <w:pStyle w:val="Content"/>
              <w:numPr>
                <w:ilvl w:val="0"/>
                <w:numId w:val="1"/>
              </w:numPr>
              <w:rPr>
                <w:iCs/>
                <w:sz w:val="36"/>
              </w:rPr>
            </w:pPr>
            <w:r>
              <w:rPr>
                <w:iCs/>
                <w:szCs w:val="28"/>
              </w:rPr>
              <w:t>Mr.U.K.Susarla – Principal/Program Coordinator GCET</w:t>
            </w:r>
          </w:p>
          <w:p w14:paraId="2A77F98B" w14:textId="3E316F25" w:rsidR="00774CB5" w:rsidRPr="00774CB5" w:rsidRDefault="00774CB5" w:rsidP="00774CB5">
            <w:pPr>
              <w:pStyle w:val="Content"/>
              <w:numPr>
                <w:ilvl w:val="0"/>
                <w:numId w:val="1"/>
              </w:numPr>
              <w:rPr>
                <w:iCs/>
                <w:sz w:val="36"/>
              </w:rPr>
            </w:pPr>
            <w:r>
              <w:rPr>
                <w:iCs/>
              </w:rPr>
              <w:t>Mr. Sandeep Doodigani – SmartInternz instructor</w:t>
            </w:r>
          </w:p>
          <w:p w14:paraId="6E776348" w14:textId="4FAC49A1" w:rsidR="00CB6F71" w:rsidRPr="00CB6F71" w:rsidRDefault="00774CB5" w:rsidP="00CB6F71">
            <w:pPr>
              <w:pStyle w:val="Content"/>
              <w:numPr>
                <w:ilvl w:val="0"/>
                <w:numId w:val="1"/>
              </w:numPr>
              <w:rPr>
                <w:iCs/>
                <w:sz w:val="36"/>
              </w:rPr>
            </w:pPr>
            <w:r>
              <w:rPr>
                <w:iCs/>
              </w:rPr>
              <w:t xml:space="preserve">Mr. N.Balasubramanyam </w:t>
            </w:r>
            <w:r w:rsidR="00CB6F71">
              <w:rPr>
                <w:iCs/>
              </w:rPr>
              <w:t>–</w:t>
            </w:r>
            <w:r>
              <w:rPr>
                <w:iCs/>
              </w:rPr>
              <w:t xml:space="preserve"> </w:t>
            </w:r>
            <w:r w:rsidR="00CB6F71">
              <w:rPr>
                <w:iCs/>
              </w:rPr>
              <w:t>Chief Architect(TCS) – Overall Guidance</w:t>
            </w:r>
          </w:p>
        </w:tc>
      </w:tr>
    </w:tbl>
    <w:p w14:paraId="35F0CACB" w14:textId="77777777" w:rsidR="0087605E" w:rsidRPr="00D70D02" w:rsidRDefault="0087605E" w:rsidP="00DF027C"/>
    <w:sectPr w:rsidR="0087605E" w:rsidRPr="00D70D02" w:rsidSect="00DF027C">
      <w:headerReference w:type="default" r:id="rId50"/>
      <w:footerReference w:type="default" r:id="rId51"/>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8ECB49" w14:textId="77777777" w:rsidR="00291470" w:rsidRDefault="00291470">
      <w:r>
        <w:separator/>
      </w:r>
    </w:p>
    <w:p w14:paraId="001955E3" w14:textId="77777777" w:rsidR="00291470" w:rsidRDefault="00291470"/>
  </w:endnote>
  <w:endnote w:type="continuationSeparator" w:id="0">
    <w:p w14:paraId="1CF8273A" w14:textId="77777777" w:rsidR="00291470" w:rsidRDefault="00291470">
      <w:r>
        <w:continuationSeparator/>
      </w:r>
    </w:p>
    <w:p w14:paraId="77059CBB" w14:textId="77777777" w:rsidR="00291470" w:rsidRDefault="002914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Bold">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748919"/>
      <w:docPartObj>
        <w:docPartGallery w:val="Page Numbers (Bottom of Page)"/>
        <w:docPartUnique/>
      </w:docPartObj>
    </w:sdtPr>
    <w:sdtEndPr>
      <w:rPr>
        <w:noProof/>
      </w:rPr>
    </w:sdtEndPr>
    <w:sdtContent>
      <w:p w14:paraId="22F9CBE0"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640F17DB"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DEBBF9" w14:textId="77777777" w:rsidR="00291470" w:rsidRDefault="00291470">
      <w:r>
        <w:separator/>
      </w:r>
    </w:p>
    <w:p w14:paraId="3BDE048B" w14:textId="77777777" w:rsidR="00291470" w:rsidRDefault="00291470"/>
  </w:footnote>
  <w:footnote w:type="continuationSeparator" w:id="0">
    <w:p w14:paraId="5966F1D5" w14:textId="77777777" w:rsidR="00291470" w:rsidRDefault="00291470">
      <w:r>
        <w:continuationSeparator/>
      </w:r>
    </w:p>
    <w:p w14:paraId="5D5851EB" w14:textId="77777777" w:rsidR="00291470" w:rsidRDefault="0029147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5E05CDA5" w14:textId="77777777" w:rsidTr="00D077E9">
      <w:trPr>
        <w:trHeight w:val="978"/>
      </w:trPr>
      <w:tc>
        <w:tcPr>
          <w:tcW w:w="9990" w:type="dxa"/>
          <w:tcBorders>
            <w:top w:val="nil"/>
            <w:left w:val="nil"/>
            <w:bottom w:val="single" w:sz="36" w:space="0" w:color="34ABA2" w:themeColor="accent3"/>
            <w:right w:val="nil"/>
          </w:tcBorders>
        </w:tcPr>
        <w:p w14:paraId="281A9DB7" w14:textId="77777777" w:rsidR="00D077E9" w:rsidRPr="003C0315" w:rsidRDefault="003C0315" w:rsidP="003C0315">
          <w:pPr>
            <w:pStyle w:val="Header"/>
            <w:jc w:val="right"/>
            <w:rPr>
              <w:sz w:val="24"/>
              <w:szCs w:val="24"/>
            </w:rPr>
          </w:pPr>
          <w:r w:rsidRPr="003C0315">
            <w:rPr>
              <w:sz w:val="24"/>
              <w:szCs w:val="24"/>
            </w:rPr>
            <w:t>Nandula Rohan Kausik</w:t>
          </w:r>
        </w:p>
        <w:p w14:paraId="30174A77" w14:textId="77777777" w:rsidR="003C0315" w:rsidRDefault="003C0315" w:rsidP="003C0315">
          <w:pPr>
            <w:pStyle w:val="Header"/>
            <w:jc w:val="right"/>
            <w:rPr>
              <w:sz w:val="24"/>
              <w:szCs w:val="24"/>
            </w:rPr>
          </w:pPr>
          <w:r w:rsidRPr="003C0315">
            <w:rPr>
              <w:sz w:val="24"/>
              <w:szCs w:val="24"/>
            </w:rPr>
            <w:t>CSE-Cloud Application Development</w:t>
          </w:r>
        </w:p>
        <w:p w14:paraId="14B0CF1A" w14:textId="37DAD343" w:rsidR="003C0315" w:rsidRPr="002B0078" w:rsidRDefault="003C0315" w:rsidP="003C0315">
          <w:pPr>
            <w:pStyle w:val="Header"/>
            <w:jc w:val="right"/>
            <w:rPr>
              <w:sz w:val="24"/>
              <w:szCs w:val="24"/>
            </w:rPr>
          </w:pPr>
          <w:r w:rsidRPr="002B0078">
            <w:rPr>
              <w:sz w:val="24"/>
              <w:szCs w:val="24"/>
            </w:rPr>
            <w:t>19R11A0581</w:t>
          </w:r>
        </w:p>
      </w:tc>
    </w:tr>
  </w:tbl>
  <w:p w14:paraId="1FAF0B6F"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F6F21"/>
    <w:multiLevelType w:val="hybridMultilevel"/>
    <w:tmpl w:val="0862E7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3E1844"/>
    <w:multiLevelType w:val="hybridMultilevel"/>
    <w:tmpl w:val="27207C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FFE1A9D"/>
    <w:multiLevelType w:val="hybridMultilevel"/>
    <w:tmpl w:val="486261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235816"/>
    <w:multiLevelType w:val="hybridMultilevel"/>
    <w:tmpl w:val="FCE6C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257857"/>
    <w:multiLevelType w:val="hybridMultilevel"/>
    <w:tmpl w:val="8F8A4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4B1066"/>
    <w:multiLevelType w:val="hybridMultilevel"/>
    <w:tmpl w:val="7ED4156A"/>
    <w:lvl w:ilvl="0" w:tplc="F28EDE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4245E45"/>
    <w:multiLevelType w:val="hybridMultilevel"/>
    <w:tmpl w:val="EE64FE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F0D0B10"/>
    <w:multiLevelType w:val="hybridMultilevel"/>
    <w:tmpl w:val="B48AB2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7D73285"/>
    <w:multiLevelType w:val="hybridMultilevel"/>
    <w:tmpl w:val="8AB23F44"/>
    <w:lvl w:ilvl="0" w:tplc="00365A2A">
      <w:start w:val="4"/>
      <w:numFmt w:val="bullet"/>
      <w:lvlText w:val=""/>
      <w:lvlJc w:val="left"/>
      <w:pPr>
        <w:ind w:left="720" w:hanging="360"/>
      </w:pPr>
      <w:rPr>
        <w:rFonts w:ascii="Wingdings" w:eastAsiaTheme="minorHAnsi" w:hAnsi="Wingdings"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5"/>
  </w:num>
  <w:num w:numId="4">
    <w:abstractNumId w:val="0"/>
  </w:num>
  <w:num w:numId="5">
    <w:abstractNumId w:val="1"/>
  </w:num>
  <w:num w:numId="6">
    <w:abstractNumId w:val="2"/>
  </w:num>
  <w:num w:numId="7">
    <w:abstractNumId w:val="3"/>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FD1"/>
    <w:rsid w:val="0002482E"/>
    <w:rsid w:val="00037779"/>
    <w:rsid w:val="00050324"/>
    <w:rsid w:val="000A0150"/>
    <w:rsid w:val="000D63DE"/>
    <w:rsid w:val="000E63C9"/>
    <w:rsid w:val="000F4FD1"/>
    <w:rsid w:val="00104A64"/>
    <w:rsid w:val="00130E9D"/>
    <w:rsid w:val="00150A6D"/>
    <w:rsid w:val="00163E76"/>
    <w:rsid w:val="00180931"/>
    <w:rsid w:val="00185B35"/>
    <w:rsid w:val="0019715A"/>
    <w:rsid w:val="001F2BC8"/>
    <w:rsid w:val="001F5F6B"/>
    <w:rsid w:val="00243EBC"/>
    <w:rsid w:val="00246A35"/>
    <w:rsid w:val="00284348"/>
    <w:rsid w:val="00291470"/>
    <w:rsid w:val="002B0078"/>
    <w:rsid w:val="002E134C"/>
    <w:rsid w:val="002F51F5"/>
    <w:rsid w:val="00312137"/>
    <w:rsid w:val="00330359"/>
    <w:rsid w:val="0033762F"/>
    <w:rsid w:val="00366C7E"/>
    <w:rsid w:val="00367474"/>
    <w:rsid w:val="003706C8"/>
    <w:rsid w:val="00384EA3"/>
    <w:rsid w:val="003855AD"/>
    <w:rsid w:val="003A39A1"/>
    <w:rsid w:val="003C0315"/>
    <w:rsid w:val="003C2191"/>
    <w:rsid w:val="003D3863"/>
    <w:rsid w:val="004110DE"/>
    <w:rsid w:val="0044085A"/>
    <w:rsid w:val="00472BF6"/>
    <w:rsid w:val="00476CCC"/>
    <w:rsid w:val="004B21A5"/>
    <w:rsid w:val="005037F0"/>
    <w:rsid w:val="00516A86"/>
    <w:rsid w:val="00520866"/>
    <w:rsid w:val="00522718"/>
    <w:rsid w:val="005275F6"/>
    <w:rsid w:val="00572102"/>
    <w:rsid w:val="005C574B"/>
    <w:rsid w:val="005F1BB0"/>
    <w:rsid w:val="00644407"/>
    <w:rsid w:val="00656C4D"/>
    <w:rsid w:val="006C4933"/>
    <w:rsid w:val="006E5716"/>
    <w:rsid w:val="007302B3"/>
    <w:rsid w:val="00730733"/>
    <w:rsid w:val="00730E3A"/>
    <w:rsid w:val="00736AAF"/>
    <w:rsid w:val="00765B2A"/>
    <w:rsid w:val="00774CB5"/>
    <w:rsid w:val="00783A34"/>
    <w:rsid w:val="007856AE"/>
    <w:rsid w:val="007C3702"/>
    <w:rsid w:val="007C6B52"/>
    <w:rsid w:val="007D16C5"/>
    <w:rsid w:val="007E59DF"/>
    <w:rsid w:val="007F333D"/>
    <w:rsid w:val="00806379"/>
    <w:rsid w:val="008426B8"/>
    <w:rsid w:val="00862FE4"/>
    <w:rsid w:val="0086389A"/>
    <w:rsid w:val="0087605E"/>
    <w:rsid w:val="0088340E"/>
    <w:rsid w:val="008B1FEE"/>
    <w:rsid w:val="008C0A83"/>
    <w:rsid w:val="008C24AD"/>
    <w:rsid w:val="00903C32"/>
    <w:rsid w:val="00916B16"/>
    <w:rsid w:val="009173B9"/>
    <w:rsid w:val="0093335D"/>
    <w:rsid w:val="0093613E"/>
    <w:rsid w:val="00943026"/>
    <w:rsid w:val="009434AE"/>
    <w:rsid w:val="00966B81"/>
    <w:rsid w:val="009C7720"/>
    <w:rsid w:val="00A23AFA"/>
    <w:rsid w:val="00A31B3E"/>
    <w:rsid w:val="00A532F3"/>
    <w:rsid w:val="00A77815"/>
    <w:rsid w:val="00A8489E"/>
    <w:rsid w:val="00A9351A"/>
    <w:rsid w:val="00AC29F3"/>
    <w:rsid w:val="00AC5AEB"/>
    <w:rsid w:val="00AF1AD8"/>
    <w:rsid w:val="00B231E5"/>
    <w:rsid w:val="00B43744"/>
    <w:rsid w:val="00B72031"/>
    <w:rsid w:val="00B7761C"/>
    <w:rsid w:val="00C02B87"/>
    <w:rsid w:val="00C4086D"/>
    <w:rsid w:val="00C56AB2"/>
    <w:rsid w:val="00C63DFB"/>
    <w:rsid w:val="00CA1896"/>
    <w:rsid w:val="00CB5B28"/>
    <w:rsid w:val="00CB6F71"/>
    <w:rsid w:val="00CE15F2"/>
    <w:rsid w:val="00CF21B1"/>
    <w:rsid w:val="00CF2C38"/>
    <w:rsid w:val="00CF5371"/>
    <w:rsid w:val="00CF7255"/>
    <w:rsid w:val="00D0323A"/>
    <w:rsid w:val="00D0559F"/>
    <w:rsid w:val="00D077E9"/>
    <w:rsid w:val="00D42CB7"/>
    <w:rsid w:val="00D5413D"/>
    <w:rsid w:val="00D570A9"/>
    <w:rsid w:val="00D70D02"/>
    <w:rsid w:val="00D7196D"/>
    <w:rsid w:val="00D770C7"/>
    <w:rsid w:val="00D86945"/>
    <w:rsid w:val="00D90290"/>
    <w:rsid w:val="00DC3DF4"/>
    <w:rsid w:val="00DD152F"/>
    <w:rsid w:val="00DD5AEA"/>
    <w:rsid w:val="00DE1525"/>
    <w:rsid w:val="00DE213F"/>
    <w:rsid w:val="00DF027C"/>
    <w:rsid w:val="00E00A32"/>
    <w:rsid w:val="00E13D23"/>
    <w:rsid w:val="00E17A43"/>
    <w:rsid w:val="00E22ACD"/>
    <w:rsid w:val="00E31C69"/>
    <w:rsid w:val="00E620B0"/>
    <w:rsid w:val="00E81B40"/>
    <w:rsid w:val="00EF555B"/>
    <w:rsid w:val="00EF623B"/>
    <w:rsid w:val="00F027BB"/>
    <w:rsid w:val="00F11DCF"/>
    <w:rsid w:val="00F162EA"/>
    <w:rsid w:val="00F52D27"/>
    <w:rsid w:val="00F83527"/>
    <w:rsid w:val="00F94654"/>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86EB2A"/>
  <w15:docId w15:val="{A6049CDC-8E85-4594-B28D-5D77FBC83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AF1AD8"/>
    <w:pPr>
      <w:ind w:left="720"/>
      <w:contextualSpacing/>
    </w:pPr>
  </w:style>
  <w:style w:type="character" w:styleId="Hyperlink">
    <w:name w:val="Hyperlink"/>
    <w:basedOn w:val="DefaultParagraphFont"/>
    <w:uiPriority w:val="99"/>
    <w:unhideWhenUsed/>
    <w:rsid w:val="000D63DE"/>
    <w:rPr>
      <w:color w:val="3592CF" w:themeColor="hyperlink"/>
      <w:u w:val="single"/>
    </w:rPr>
  </w:style>
  <w:style w:type="character" w:styleId="UnresolvedMention">
    <w:name w:val="Unresolved Mention"/>
    <w:basedOn w:val="DefaultParagraphFont"/>
    <w:uiPriority w:val="99"/>
    <w:semiHidden/>
    <w:unhideWhenUsed/>
    <w:rsid w:val="000D63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8927907">
      <w:bodyDiv w:val="1"/>
      <w:marLeft w:val="0"/>
      <w:marRight w:val="0"/>
      <w:marTop w:val="0"/>
      <w:marBottom w:val="0"/>
      <w:divBdr>
        <w:top w:val="none" w:sz="0" w:space="0" w:color="auto"/>
        <w:left w:val="none" w:sz="0" w:space="0" w:color="auto"/>
        <w:bottom w:val="none" w:sz="0" w:space="0" w:color="auto"/>
        <w:right w:val="none" w:sz="0" w:space="0" w:color="auto"/>
      </w:divBdr>
    </w:div>
    <w:div w:id="1600719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et0h58q15.execute-api.ap-south-1.amazonaws.com/ExpenseAPI" TargetMode="Externa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15.png"/><Relationship Id="rId21" Type="http://schemas.openxmlformats.org/officeDocument/2006/relationships/customXml" Target="ink/ink3.xml"/><Relationship Id="rId34" Type="http://schemas.openxmlformats.org/officeDocument/2006/relationships/image" Target="media/image12.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qwsosw3ag.execute-api.ap-south-1.amazonaws.com/QA" TargetMode="External"/><Relationship Id="rId29" Type="http://schemas.openxmlformats.org/officeDocument/2006/relationships/customXml" Target="ink/ink7.xml"/><Relationship Id="rId11" Type="http://schemas.openxmlformats.org/officeDocument/2006/relationships/hyperlink" Target="https://ss979hyehb.execute-api.ap-south-1.amazonaws.com/WalletBalance" TargetMode="Externa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customXml" Target="ink/ink11.xml"/><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customXml" Target="ink/ink2.xml"/><Relationship Id="rId31" Type="http://schemas.openxmlformats.org/officeDocument/2006/relationships/customXml" Target="ink/ink8.xml"/><Relationship Id="rId44" Type="http://schemas.openxmlformats.org/officeDocument/2006/relationships/image" Target="media/image1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5996kr662d.execute-api.ap-south-1.amazonaws.com/ExpenseQA" TargetMode="External"/><Relationship Id="rId22" Type="http://schemas.openxmlformats.org/officeDocument/2006/relationships/image" Target="media/image6.png"/><Relationship Id="rId27" Type="http://schemas.openxmlformats.org/officeDocument/2006/relationships/customXml" Target="ink/ink6.xml"/><Relationship Id="rId30" Type="http://schemas.openxmlformats.org/officeDocument/2006/relationships/image" Target="media/image10.png"/><Relationship Id="rId35" Type="http://schemas.openxmlformats.org/officeDocument/2006/relationships/customXml" Target="ink/ink10.xml"/><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l1gdzvb6k6.execute-api.ap-south-1.amazonaws.com/addwallamount" TargetMode="External"/><Relationship Id="rId17" Type="http://schemas.openxmlformats.org/officeDocument/2006/relationships/customXml" Target="ink/ink1.xml"/><Relationship Id="rId25" Type="http://schemas.openxmlformats.org/officeDocument/2006/relationships/customXml" Target="ink/ink5.xml"/><Relationship Id="rId33" Type="http://schemas.openxmlformats.org/officeDocument/2006/relationships/customXml" Target="ink/ink9.xml"/><Relationship Id="rId38" Type="http://schemas.openxmlformats.org/officeDocument/2006/relationships/image" Target="media/image14.png"/><Relationship Id="rId46" Type="http://schemas.openxmlformats.org/officeDocument/2006/relationships/image" Target="media/image21.png"/><Relationship Id="rId20" Type="http://schemas.openxmlformats.org/officeDocument/2006/relationships/image" Target="media/image5.png"/><Relationship Id="rId41" Type="http://schemas.openxmlformats.org/officeDocument/2006/relationships/hyperlink" Target="https://drive.google.com/file/d/1NDMh-e819fsGkIoorqc-Nq5cmYV71k2O/view?usp=drivesdk"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irmgp3j2c.execute-api.ap-south-1.amazonaws.com/fetchuser?user=" TargetMode="External"/><Relationship Id="rId23" Type="http://schemas.openxmlformats.org/officeDocument/2006/relationships/customXml" Target="ink/ink4.xm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528525\AppData\Local\Microsoft\Office\16.0\DTS\en-US%7bAA265EC4-1EF6-4413-A9C9-0C4B0ED026C4%7d\%7bD17236B3-D2C8-4466-B5AD-4A921AF89069%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57DF88B36864E5597D4AA9C375AFD6B"/>
        <w:category>
          <w:name w:val="General"/>
          <w:gallery w:val="placeholder"/>
        </w:category>
        <w:types>
          <w:type w:val="bbPlcHdr"/>
        </w:types>
        <w:behaviors>
          <w:behavior w:val="content"/>
        </w:behaviors>
        <w:guid w:val="{F25ADCF3-318A-49AA-AFFA-4A795D0A6E0D}"/>
      </w:docPartPr>
      <w:docPartBody>
        <w:p w:rsidR="009B4759" w:rsidRDefault="00D470AE">
          <w:pPr>
            <w:pStyle w:val="F57DF88B36864E5597D4AA9C375AFD6B"/>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June 24</w:t>
          </w:r>
          <w:r w:rsidRPr="00D86945">
            <w:rPr>
              <w:rStyle w:val="SubtitleChar"/>
              <w:b/>
            </w:rPr>
            <w:fldChar w:fldCharType="end"/>
          </w:r>
        </w:p>
      </w:docPartBody>
    </w:docPart>
    <w:docPart>
      <w:docPartPr>
        <w:name w:val="4AA6E93FF123445EAD13EBBED1EF501F"/>
        <w:category>
          <w:name w:val="General"/>
          <w:gallery w:val="placeholder"/>
        </w:category>
        <w:types>
          <w:type w:val="bbPlcHdr"/>
        </w:types>
        <w:behaviors>
          <w:behavior w:val="content"/>
        </w:behaviors>
        <w:guid w:val="{982B23D5-33E7-4940-91E4-DC94002B6402}"/>
      </w:docPartPr>
      <w:docPartBody>
        <w:p w:rsidR="009B4759" w:rsidRDefault="00D470AE">
          <w:pPr>
            <w:pStyle w:val="4AA6E93FF123445EAD13EBBED1EF501F"/>
          </w:pPr>
          <w:r>
            <w:t>COMPANY NAME</w:t>
          </w:r>
        </w:p>
      </w:docPartBody>
    </w:docPart>
    <w:docPart>
      <w:docPartPr>
        <w:name w:val="4A17A1D00118420A8B7D2A8B64A96D86"/>
        <w:category>
          <w:name w:val="General"/>
          <w:gallery w:val="placeholder"/>
        </w:category>
        <w:types>
          <w:type w:val="bbPlcHdr"/>
        </w:types>
        <w:behaviors>
          <w:behavior w:val="content"/>
        </w:behaviors>
        <w:guid w:val="{B53DF8CE-155D-42EC-BABA-83BFC18E2DC2}"/>
      </w:docPartPr>
      <w:docPartBody>
        <w:p w:rsidR="009B4759" w:rsidRDefault="00D470AE">
          <w:pPr>
            <w:pStyle w:val="4A17A1D00118420A8B7D2A8B64A96D86"/>
          </w:pPr>
          <w:r>
            <w:t>Your Name</w:t>
          </w:r>
        </w:p>
      </w:docPartBody>
    </w:docPart>
    <w:docPart>
      <w:docPartPr>
        <w:name w:val="FFBACE5372F544EC931844A656864BD6"/>
        <w:category>
          <w:name w:val="General"/>
          <w:gallery w:val="placeholder"/>
        </w:category>
        <w:types>
          <w:type w:val="bbPlcHdr"/>
        </w:types>
        <w:behaviors>
          <w:behavior w:val="content"/>
        </w:behaviors>
        <w:guid w:val="{0051F538-4A59-4887-8306-C10170DC88EF}"/>
      </w:docPartPr>
      <w:docPartBody>
        <w:p w:rsidR="009B4759" w:rsidRDefault="00D470AE">
          <w:pPr>
            <w:pStyle w:val="FFBACE5372F544EC931844A656864BD6"/>
          </w:pPr>
          <w:r w:rsidRPr="00DF027C">
            <w:t>Subtitle Text Here</w:t>
          </w:r>
        </w:p>
      </w:docPartBody>
    </w:docPart>
    <w:docPart>
      <w:docPartPr>
        <w:name w:val="2EFB645B39B5442CBE80553F8F7612C6"/>
        <w:category>
          <w:name w:val="General"/>
          <w:gallery w:val="placeholder"/>
        </w:category>
        <w:types>
          <w:type w:val="bbPlcHdr"/>
        </w:types>
        <w:behaviors>
          <w:behavior w:val="content"/>
        </w:behaviors>
        <w:guid w:val="{95F7AB05-602F-4091-90E2-AFCB36A80F14}"/>
      </w:docPartPr>
      <w:docPartBody>
        <w:p w:rsidR="009B4759" w:rsidRDefault="00D470AE">
          <w:pPr>
            <w:pStyle w:val="2EFB645B39B5442CBE80553F8F7612C6"/>
          </w:pPr>
          <w:r w:rsidRPr="00DF027C">
            <w:t>To get started right away, just tap any placeholder text (such as this) and start typing to replace it with your own.</w:t>
          </w:r>
        </w:p>
      </w:docPartBody>
    </w:docPart>
    <w:docPart>
      <w:docPartPr>
        <w:name w:val="61D260159DA042F6B9432E83FA03154B"/>
        <w:category>
          <w:name w:val="General"/>
          <w:gallery w:val="placeholder"/>
        </w:category>
        <w:types>
          <w:type w:val="bbPlcHdr"/>
        </w:types>
        <w:behaviors>
          <w:behavior w:val="content"/>
        </w:behaviors>
        <w:guid w:val="{2F24A2DF-B620-4068-BABC-1B4300493BFC}"/>
      </w:docPartPr>
      <w:docPartBody>
        <w:p w:rsidR="009B4759" w:rsidRDefault="00D470AE">
          <w:pPr>
            <w:pStyle w:val="61D260159DA042F6B9432E83FA03154B"/>
          </w:pPr>
          <w:r w:rsidRPr="00DF027C">
            <w:t xml:space="preserve">Want to insert a picture from your files or add a shape, text box, or table? You got it! On the Insert tab of the ribbon, just tap the option you need. </w:t>
          </w:r>
        </w:p>
      </w:docPartBody>
    </w:docPart>
    <w:docPart>
      <w:docPartPr>
        <w:name w:val="0646C3A78C9B4FFB9392450D6E25E448"/>
        <w:category>
          <w:name w:val="General"/>
          <w:gallery w:val="placeholder"/>
        </w:category>
        <w:types>
          <w:type w:val="bbPlcHdr"/>
        </w:types>
        <w:behaviors>
          <w:behavior w:val="content"/>
        </w:behaviors>
        <w:guid w:val="{D0463BA5-168A-4092-AD12-79F939534139}"/>
      </w:docPartPr>
      <w:docPartBody>
        <w:p w:rsidR="009B4759" w:rsidRDefault="00A93702" w:rsidP="00A93702">
          <w:pPr>
            <w:pStyle w:val="0646C3A78C9B4FFB9392450D6E25E448"/>
          </w:pPr>
          <w:r w:rsidRPr="00DF027C">
            <w:t>Subtitle Text Here</w:t>
          </w:r>
        </w:p>
      </w:docPartBody>
    </w:docPart>
    <w:docPart>
      <w:docPartPr>
        <w:name w:val="B58C884860D74F09AAC819F8650DAC41"/>
        <w:category>
          <w:name w:val="General"/>
          <w:gallery w:val="placeholder"/>
        </w:category>
        <w:types>
          <w:type w:val="bbPlcHdr"/>
        </w:types>
        <w:behaviors>
          <w:behavior w:val="content"/>
        </w:behaviors>
        <w:guid w:val="{00C95006-CFB3-45EF-ABE6-D126DDEC1CB8}"/>
      </w:docPartPr>
      <w:docPartBody>
        <w:p w:rsidR="00FA5D9E" w:rsidRDefault="009B4759" w:rsidP="009B4759">
          <w:pPr>
            <w:pStyle w:val="B58C884860D74F09AAC819F8650DAC41"/>
          </w:pPr>
          <w:r w:rsidRPr="00DF027C">
            <w:t>Subtitle Text Here</w:t>
          </w:r>
        </w:p>
      </w:docPartBody>
    </w:docPart>
    <w:docPart>
      <w:docPartPr>
        <w:name w:val="D5C12FDDA48346B49FEF1B84B890559E"/>
        <w:category>
          <w:name w:val="General"/>
          <w:gallery w:val="placeholder"/>
        </w:category>
        <w:types>
          <w:type w:val="bbPlcHdr"/>
        </w:types>
        <w:behaviors>
          <w:behavior w:val="content"/>
        </w:behaviors>
        <w:guid w:val="{DF9359DC-FF1F-4939-92F8-91FC31E86622}"/>
      </w:docPartPr>
      <w:docPartBody>
        <w:p w:rsidR="00FA5D9E" w:rsidRDefault="009B4759" w:rsidP="009B4759">
          <w:pPr>
            <w:pStyle w:val="D5C12FDDA48346B49FEF1B84B890559E"/>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Bold">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702"/>
    <w:rsid w:val="0009264F"/>
    <w:rsid w:val="009B4759"/>
    <w:rsid w:val="00A93702"/>
    <w:rsid w:val="00C87DFC"/>
    <w:rsid w:val="00D470AE"/>
    <w:rsid w:val="00DE71EB"/>
    <w:rsid w:val="00FA5D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F57DF88B36864E5597D4AA9C375AFD6B">
    <w:name w:val="F57DF88B36864E5597D4AA9C375AFD6B"/>
  </w:style>
  <w:style w:type="paragraph" w:customStyle="1" w:styleId="4AA6E93FF123445EAD13EBBED1EF501F">
    <w:name w:val="4AA6E93FF123445EAD13EBBED1EF501F"/>
  </w:style>
  <w:style w:type="paragraph" w:customStyle="1" w:styleId="4A17A1D00118420A8B7D2A8B64A96D86">
    <w:name w:val="4A17A1D00118420A8B7D2A8B64A96D86"/>
  </w:style>
  <w:style w:type="paragraph" w:customStyle="1" w:styleId="FFBACE5372F544EC931844A656864BD6">
    <w:name w:val="FFBACE5372F544EC931844A656864BD6"/>
  </w:style>
  <w:style w:type="paragraph" w:customStyle="1" w:styleId="2EFB645B39B5442CBE80553F8F7612C6">
    <w:name w:val="2EFB645B39B5442CBE80553F8F7612C6"/>
  </w:style>
  <w:style w:type="paragraph" w:customStyle="1" w:styleId="61D260159DA042F6B9432E83FA03154B">
    <w:name w:val="61D260159DA042F6B9432E83FA03154B"/>
  </w:style>
  <w:style w:type="paragraph" w:customStyle="1" w:styleId="0646C3A78C9B4FFB9392450D6E25E448">
    <w:name w:val="0646C3A78C9B4FFB9392450D6E25E448"/>
    <w:rsid w:val="00A93702"/>
  </w:style>
  <w:style w:type="paragraph" w:customStyle="1" w:styleId="B58C884860D74F09AAC819F8650DAC41">
    <w:name w:val="B58C884860D74F09AAC819F8650DAC41"/>
    <w:rsid w:val="009B4759"/>
    <w:rPr>
      <w:lang w:val="en-IN" w:eastAsia="en-IN"/>
    </w:rPr>
  </w:style>
  <w:style w:type="paragraph" w:customStyle="1" w:styleId="D5C12FDDA48346B49FEF1B84B890559E">
    <w:name w:val="D5C12FDDA48346B49FEF1B84B890559E"/>
    <w:rsid w:val="009B4759"/>
    <w:rPr>
      <w:lang w:val="en-IN" w:eastAsia="en-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5T17:57:54.651"/>
    </inkml:context>
    <inkml:brush xml:id="br0">
      <inkml:brushProperty name="width" value="0.2" units="cm"/>
      <inkml:brushProperty name="height" value="0.2" units="cm"/>
      <inkml:brushProperty name="color" value="#FFFFFF"/>
      <inkml:brushProperty name="ignorePressure" value="1"/>
    </inkml:brush>
  </inkml:definitions>
  <inkml:trace contextRef="#ctx0" brushRef="#br0">71 394</inkml:trace>
  <inkml:trace contextRef="#ctx0" brushRef="#br0" timeOffset="560.44">71 394</inkml:trace>
  <inkml:trace contextRef="#ctx0" brushRef="#br0" timeOffset="1078.06">0 341,'0'0</inkml:trace>
  <inkml:trace contextRef="#ctx0" brushRef="#br0" timeOffset="3734.97">0 500,'1'2,"0"1,0-1,1 0,-1 1,0-1,1 0,-1 0,1 0,0 0,0 0,0 0,0 0,2 1,1 1,40 34,3-2,75 44,-85-56,52 28,2-4,174 64,-260-109,57 23,-57-23,0 1,-1 0,1-1,-1 2,0-1,0 1,-1-1,6 7,21 30,-20-29,-1 0,0 1,-1 0,0 1,-2 0,13 29,-19-33,-6-8,-14-14,-24-25,1-1,-70-86,66 71,-122-137,139 159,29 31,-1-1,1 1,-1-1,1 1,-1-1,1 1,0 0,-1-1,0 1,1-1,-1 1,1 0,-1 0,1-1,-1 1,0 0,1 0,-1 0,1 0,-1 0,0 0,1 0,-1 0,0 0,0 0,1 1,0-1,-1 1,1-1,0 1,-1-1,1 1,0-1,0 1,0 0,0-1,0 1,-1-1,1 1,0-1,0 1,0 0,1-1,-1 2,7 32,2-11,0-1,2 0,13 20,5 10,-29-50,-3-5,-10-10,-17-22,-228-277,241 297,17 14,0 1,0 0,0 0,0 0,0 0,0 0,0 0,0 0,0 0,0 0,0-1,-1 1,1 0,0 0,0 0,0 0,0 0,0 0,0 0,0 0,-1 0,1 0,0 0,0 0,0 0,0 0,0 0,0 0,-1 0,1 0,0 0,0 0,0 0,0 0,0 0,0 0,0 0,-1 0,1 0,0 0,0 0,0 1,0-1,0 0,0 0,0 0,0 0,0 0,-1 0,1 0,0 0,0 1,0-1,0 0,0 0,0 0,0 0,0 1,1 4,0 0,1 0,-1 0,1 0,4 8,36 68,4-2,73 97,-85-126,468 631,-349-477,-128-174,-25-30,0 0,0 0,0 0,0 0,0 0,0 0,0-1,0 1,0 0,0 0,0 0,0 0,0 0,0 0,1 0,-1 0,0-1,0 1,0 0,0 0,0 0,0 0,0 0,0 0,1 0,-1 0,0 0,0 0,0 0,0 0,0 0,0 0,1 0,-1 0,0 0,0 0,0 0,0 0,0 0,1 0,-17-44,-38-77,24 58,4 4,-28-58,42 97,12 20,0 0,0 0,0 0,0-1,0 1,-1 0,1 0,0 0,0 0,0 0,0 0,0 0,0 0,0 0,0 0,0 0,0 0,0 0,0 0,0-1,0 1,0 0,-1 0,1 0,0 0,0 0,0 0,0 0,0 0,0 0,0 0,0 0,0 0,0 0,-1 0,1 0,0 0,0 0,0 0,0 0,0 0,0 0,0 0,0 1,0-1,0 0,-1 0,1 0,0 0,0 0,0 0,0 0,0 0,0 0,0 0,0 0,0 0,0 0,0 1,0-1,0 0,1 16,10 35,3 0,24 58,53 105,-82-193,242 518,-153-333,-82-171,-10-20,1-1,0 1,0-1,2-1,12 17,-21-30,0 1,1-1,-1 0,0 1,0-1,1 0,-1 1,0-1,0 0,1 0,-1 1,0-1,1 0,-1 0,0 1,1-1,-1 0,1 0,-1 0,0 0,1 0,-1 0,1 0,-1 0,1 0,-1 0,0 0,1 0,-1 0,1 0,-1 0,0 0,1 0,-1 0,1 0,-1-1,0 1,1 0,-1 0,0 0,1-1,-1 1,0 0,1-1,-1 1,0 0,0 0,1-1,-1 1,0-1,0 1,0 0,1-1,-1 1,0-1,2-4,0-1,0 0,-1 1,0-1,0 0,0 0,-1-9,-3-51,1 42,-24-247,-11 2,-13 1,-11 3,-102-275,21 190,132 329,-27-49,33 64,0 0,0 0,0 0,-1 1,0 0,0 0,-11-8,16 13,-1-1,0 1,1-1,-1 1,0-1,1 1,-1 0,0-1,0 1,1 0,-1 0,0-1,0 1,0 0,1 0,-1 0,0 0,0 0,0 0,1 0,-1 0,0 0,0 0,0 1,1-1,-1 0,0 1,0-1,1 0,-1 1,0-1,1 1,-1-1,0 1,0 0,-1 2,0 0,1-1,-1 1,1 0,0 0,0 0,-1 5,-2 14,0 0,0 38,-3 13,7-70,0-1,0 1,0-1,-1 1,1-1,-1 0,0 1,1-1,-1 0,-1 0,1 1,0-1,0 0,-1 0,1 0,-1 0,1-1,-1 1,0 0,0-1,0 1,-2 1,-9 0</inkml:trace>
  <inkml:trace contextRef="#ctx0" brushRef="#br0" timeOffset="4656.83">283 24,'-1'160,"3"185,0-321,0 0,2 0,8 26,-6-29</inkml:trace>
  <inkml:trace contextRef="#ctx0" brushRef="#br0" timeOffset="5177.46">318 183,'-10'432,"9"-422,-7 256,9-202,3-1,13 74,-16-131,1 1,-1-1,1 0,0 1,1-1,0 0,0 0,0-1,0 1,1 0,0-1,5 5,-4-6,-1 0,1 0,0-1,0 0,1 0,-1 0,1-1,0 0,-1 0,1 0,0-1,0 1,9-1,18 1,0-1,42-5,1-4</inkml:trace>
  <inkml:trace contextRef="#ctx0" brushRef="#br0" timeOffset="56288.49">1218 1717,'0'903,"-3"-1055,-6 0,-8 0,-64-270,21 201,-92-226,145 429,5 10,-1 0,0 1,-1-1,0 1,0-1,0 1,-1 1,-6-8,10 13,1 1,0 0,-1 0,1-1,0 1,0 0,-1 0,1 0,0-1,-1 1,1 0,0 0,-1 0,1 0,-1 0,1 0,0 0,-1 0,1 0,0 0,-1 0,1 0,-1 0,1 0,0 0,-1 0,1 0,0 0,-1 0,1 1,0-1,-1 0,1 0,0 0,-1 1,1-1,0 0,0 0,-1 1,1-1,0 0,0 1,-1-1,1 0,0 1,0-1,0 0,0 1,0-1,-1 1,-4 20,5-20,-2 39,3-33,-1 0,0 0,-1 0,0-1,0 1,0 0,-1-1,-3 9,5-14,-1 0,0 1,0-1,0-1,0 1,0 0,0 0,0 0,0 0,0-1,0 1,0-1,-1 1,1-1,0 1,0-1,-1 0,1 1,0-1,-1 0,1 0,0 0,-1 0,1 0,0 0,0 0,-1-1,1 1,0 0,-1-1,1 1,0-1,0 0,0 1,-2-2,-6-3,0 0,1 0,-11-9,19 14,-30-25,1-2,2 0,-44-57,-57-105,108 160,43 36,-11-3,0 0,0-1,20 3,-31-6,-1 0,0 0,1 1,-1-1,0 0,0 0,1 0,-1 0,0 0,1 0,-1 0,0 0,1 0,-1 0,0 0,1 0,-1 0,0 0,0 0,1-1,-1 1,0 0,1 0,-1 0,0 0,0 0,1-1,-1 1,0 0,0 0,0-1,1 1,-1 0,-8-8,-20-6,0 4,-40-9,48 15,0-1,1-1,0 0,0-2,-23-12,41 20,-1-1,1 0,0 0,0 1,0-1,0 0,0 0,0 0,0 0,0 0,0 0,0-1,1 1,-1 0,0 0,1 0,-1-1,1 1,-1 0,1-1,0 1,-1-1,1 1,0 0,0-1,0 1,0-1,0 1,0 0,1-1,-1 1,0 0,1-1,0-1,3-4,0 1,0 0,0 0,1 0,8-8,4-6,35-40,-34 41,29-39,-38 43</inkml:trace>
  <inkml:trace contextRef="#ctx0" brushRef="#br0" timeOffset="57340.5">424 289,'2'-3,"0"1,0-1,-1 1,0-1,1 0,-1 1,0-1,0 0,-1 0,1 0,0 0,-1 0,0 0,0 0,0 0,0 0,0 0,-1 0,1 1,-2-4,-1-9,-2 1,-9-24,8 25,-1-5,4 9,0 0,-1 1,0-1,0 1,-1 0,0 0,0 0,-1 1,-7-8,3 3,-11-11,20 23,1-1,-1 1,1-1,-1 1,1 0,-1 0,1-1,-1 1,1 0,-1 0,0-1,1 1,-1 0,1 0,-1 0,1 0,-1 0,0 0,1 0,-1 0,0 0,1 0,-1 0,1 0,-1 1,1-1,-1 0,0 0,1 1,-1-1,1 0,-1 1,1-1,-1 0,1 1,0-1,-1 1,0 0,-1 3,-1 0,1 0,0 0,0 1,0-1,0 1,1-1,-2 10,-3 42,5-38,-6 192,9-192,-2-18,0 0,0 0,0 0,0 1,0-1,0 0,1 0,-1 0,0 0,0 0,0 0,0 0,0 0,0 0,0 0,0 0,1 0,-1 0,0 0,0 0,0 0,0 0,0 0,0 0,0 0,0 0,0 0,1 0,-1 0,0 0,0 0,0-1,0 1,0 0,0 0,0 0,0 0,0 0,0 0,0 0,1 0,-1 0,0 0,0 0,0-1,0 1,0 0,0 0,0 0,0 0,0 0,0 0,0 0,0 0,0-1,0 1,0 0,0 0,0 0,0 0,0 0,0 0,0 0,0-1,7-29,-6 22,0 0,0 1,0-1,1 1,0-1,1 1,3-8,3 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5T17:52:09.059"/>
    </inkml:context>
    <inkml:brush xml:id="br0">
      <inkml:brushProperty name="width" value="0.05" units="cm"/>
      <inkml:brushProperty name="height" value="0.05" units="cm"/>
      <inkml:brushProperty name="ignorePressure" value="1"/>
    </inkml:brush>
  </inkml:definitions>
  <inkml:trace contextRef="#ctx0" brushRef="#br0">0 1,'0'3,"0"1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5T17:49:47.184"/>
    </inkml:context>
    <inkml:brush xml:id="br0">
      <inkml:brushProperty name="width" value="0.35" units="cm"/>
      <inkml:brushProperty name="height" value="0.35" units="cm"/>
      <inkml:brushProperty name="color" value="#FFFFFF"/>
      <inkml:brushProperty name="ignorePressure" value="1"/>
    </inkml:brush>
  </inkml:definitions>
  <inkml:trace contextRef="#ctx0" brushRef="#br0">250 1,'10'8,"1"1,0-2,21 13,13 9,121 85,-140-94,0 1,-2 1,42 49,-24-24,2-3,96 75,-107-93,-22-16,1-1,0 0,1-1,0 0,0-1,17 6,-17-7,0 1,0 0,0 1,-1 0,0 0,-1 2,12 10,21 18,-28-25,-2 0,15 17,-17-16,1-2,0 0,15 12,10 6,-1 1,-2 3,47 57,-63-70,9 12,-2 1,-1 0,-2 2,21 42,-32-57,1 0,1-1,18 20,-18-23,0 0,-1 2,20 35,-31-47,1 0,-1 0,0 1,0-1,-1 1,0-1,0 1,-1 9,0-15,0 0,0 0,0 0,0-1,0 1,-1 0,1 0,0 0,-1-1,0 1,1 0,-1-1,0 1,0 0,0-1,0 1,0-1,0 0,0 1,-1-1,1 0,0 1,-1-1,1 0,-1 0,1 0,-1-1,0 1,1 0,-1 0,0-1,0 1,1-1,-1 0,0 1,0-1,0 0,1 0,-4-1,0 1,-1-1,0-1,0 1,1-1,-1 0,1 0,0 0,-9-6,-40-31,29 19,-419-321,110 81,332 259,-61-48,-134-77,189 122,-1 1,0 0,1 0,-1 1,0 0,0 0,0 1,-1 1,1-1,-13 2,-9 3,-50 12,43-8,-168 29,203-37,-25 7,28-7,-1 0,1 0,0 1,-1-1,1 0,-1 0,1 0,0 1,-1-1,1 0,-1 0,1 1,0-1,0 0,-1 1,1-1,0 0,-1 1,1-1,0 0,0 1,0-1,0 1,-1-1,1 0,0 1,0-1,0 1,0-1,0 1,0-1,0 1,0-1,0 0,0 1,0-1,0 1,0-1,1 1,-1-1,0 0,0 1,0-1,1 1,-1-1,0 0,0 1,1-1,-1 0,0 1,1-1,-1 0,1 1,9 8,0-1,1 0,0 0,1-1,16 8,68 26,-81-35,-1 0,121 44,-109-41,2-2,-1-1,31 3,-46-9,0 0,-1 0,1-1,0-1,-1 0,1-1,12-4,78-35,-55 20,268-87,-170 63,-139 44,5-1,-1-1,0 0,0 0,15-10,-25 14,0 0,0 0,0 0,0 0,-1 0,1 0,0 0,0 0,0 0,0-1,0 1,-1 0,1 0,0 0,0 0,0 0,0 0,0-1,0 1,-1 0,1 0,0 0,0 0,0 0,0-1,0 1,0 0,0 0,0 0,0 0,0-1,0 1,0 0,0 0,0 0,0 0,0-1,0 1,0 0,0 0,0 0,0 0,0-1,0 1,1 0,-1 0,0 0,0 0,0 0,0-1,0 1,0 0,0 0,1 0,-1 0,0 0,0 0,0 0,1 0,-20 1,-27 13,2 2,-80 40,60-25,-63 25,-64 30,187-84,0 1,-1-1,1 1,1 0,-1 0,0 0,1 1,0-1,-1 1,1-1,1 1,-1 0,1 1,-1-1,1 0,0 1,1-1,-1 1,-1 8,3-11,0 0,1 0,-1-1,0 1,1 0,-1-1,1 1,0 0,0-1,-1 1,1-1,0 1,0-1,0 0,1 1,-1-1,0 0,0 0,1 0,-1 0,1 0,-1 0,1 0,-1 0,1 0,-1-1,3 1,6 3,1 0,21 3,21 2,1-3,0-2,84-6,163-28,197-57,-484 83,0 1,1 0,-1-1,0 0,-1-2,25-12,-37 18,0-1,0 1,-1-1,1 1,0-1,0 0,-1 0,1 1,0-1,-1 0,1 0,-1 0,1 0,0-1,-1 2,0 0,0-1,0 1,0-1,0 1,0 0,0-1,0 1,-1-1,1 1,0 0,0-1,0 1,0-1,-1 1,1 0,0-1,0 1,0 0,-1-1,1 1,0 0,-1 0,1-1,-4-1,1 0,-1 0,0 0,1 1,-1 0,-6-2,-53-10,0 2,0 3,-72 1,85 4,-509-4,435 13,1 6,-189 42,305-52,-100 28,93-25,0 0,0 1,1 1,-1 0,-13 11,24-15,0 0,0 0,0 0,1 1,-1-1,1 1,0 0,0 0,0 0,1 0,-1 0,1 0,0 0,0 0,0 0,1 1,0-1,-1 0,1 1,1-1,-1 0,2 7,-1-6,0 1,0-1,0 0,1 0,0 0,0 0,0-1,1 1,-1 0,1-1,0 0,1 0,-1 0,1 0,-1 0,1 0,0-1,7 4,18 6,0-2,1-1,0-1,1-1,0-2,37 2,18-2,0-4,0-3,0-4,0-4,0-4,-2-3,150-51,-210 60,-14 4,0 0,0 0,0-1,0 0,-1-1,0 0,0 0,0-1,12-11,-20 17,-1-1,1 0,0 1,-1-1,1 0,0 1,-1-1,1 0,-1 0,0 0,1 0,-1 1,0-1,1 0,-1 0,0 0,0 0,0 0,0 0,1 0,-1 0,-1 0,1 1,0-1,0 0,0 0,0 0,-1 0,1 0,0 0,-1 0,1 1,-1-1,1 0,-1 0,1 1,-1-1,0 0,1 1,-1-1,0 0,1 1,-1-1,0 1,0-1,0 1,1 0,-1-1,-2 0,-4-2,0 0,-1 1,0 0,-12-2,-25-2,0 2,-69 2,-94 18,46 2,2 8,-195 57,348-81,-4 1,-1 0,2 0,-1 2,0-1,1 1,-14 9,24-13,-1-1,0 1,0-1,1 1,-1-1,1 1,-1 0,0-1,1 1,-1 0,1-1,-1 1,1 0,0 0,-1-1,1 1,0 0,0 0,-1 0,1 0,0-1,0 1,0 0,0 0,0 0,0 0,0 0,0-1,1 1,-1 0,0 0,0 0,1 0,-1-1,1 1,-1 0,0 0,1-1,-1 1,1 0,0-1,-1 1,2 0,3 3,0 0,0 0,0 0,10 4,-14-8,25 13,0-1,1-1,41 10,93 11,367 27,7-35,628-49,-1085 18,133-28,-211 35,9-3,0 1,-1-1,17-8,-24 11,0-1,0 0,1 1,-1-1,0 0,0 0,0 1,0-1,0 0,-1 0,1 0,0 0,0-1,0 1,-1 0,1 0,-1 0,1 0,-1-1,1 1,-1 0,0-1,0 1,0 0,1-1,-1 1,0 0,-1-1,1 1,0 0,0 0,-1-2,-1-2,0 0,-1 1,1-1,-1 1,0 0,0 0,-1 0,-6-6,-35-28,41 35,-202-149,202 148,-1 1,1 0,-1 0,0 0,0 1,0 0,0 0,0 0,0 0,-8-1,5 3,0-1,1 2,-1-1,0 1,1 0,-1 0,-7 3,-96 31,-132 61,74-27,45-24,-164 71,281-112,0-1,0 1,0 0,1 1,-1-1,1 1,0 1,-6 7,10-10,0 0,0 0,0 0,1 0,-1 1,1-1,0 1,0-1,0 0,1 1,-1 0,1-1,0 1,0-1,0 1,0-1,0 1,1 0,0-1,1 4,-2-5,1 0,-1-1,1 1,-1-1,1 1,0 0,0-1,-1 1,1-1,0 0,0 1,1-1,0 2,-1-3,0 0,-1 1,1-1,-1 0,1 1,0-1,-1 0,1 0,0 0,-1 0,1 1,0-1,-1 0,1 0,0-1,0 1,-1 0,1 0,0 0,-1 0,1 0,-1-1,2 1,0-2,1 0,-1 1,0-1,1 0,-1-1,0 1,0 0,0 0,-1-1,1 1,-1-1,1 0,1-4,4-16,0-1,-1 1,-2-1,0 0,-2 0,0-26,-1 27,1-71,-4 0,-4 0,-4 1,-4 0,-4 0,-31-90,40 150,8 27,3 6,22 49,173 466,-150-381,316 920,-353-1025,-18-62,-182-545,86 276,-137-483,234 750,8 31,2 8,26 60,396 1091,-412-1113,226 721,-38 7,-183-692,-11-58,-7-20,0 0,0 0,0 0,1 0,-1 0,0 0,0 0,0 0,0 0,0 0,1 0,-1 0,0 0,0 0,0 0,0 0,0 0,1 0,-1-1,0 1,0 0,0 0,0 0,0 0,0 0,0 0,0 0,0-1,1 1,-1 0,0 0,0 0,0 0,0 0,0-1,0 1,0 0,0 0,0 0,0 0,0 0,0-1,0 1,0 0,0 0,0 0,0 0,0 0,0-1,0 1,0 0,-1 0,1 0,0 0,0-43,-96-706,13 322,81 405,2 22,0 0,0 0,0-1,0 1,0 0,0 0,0 0,0 0,0 0,0 0,0 0,0-1,0 1,0 0,0 0,0 0,0 0,0 0,0 0,0 0,0 0,0 0,0-1,0 1,0 0,0 0,0 0,1 0,-1 0,0 0,0 0,0 0,0 0,0 0,0 0,0 0,0 0,0 0,1 0,-1 0,0 0,0 0,0 0,0 0,0 0,0 0,0 0,1 0,-1 0,0 0,0 0,0 0,0 0,0 0,0 0,0 0,0 0,0 0,1 0,-1 0,0 0,0 0,0 0,0 0,0 1,0-1,22 35,16 44,51 156,5 100,113 572,-200-876,-5-29,-2-7,-9-57,-184-814,-21 9,188 769,20 90,6 28,13 99,10 87,164 1684,-174-1677,-12-210,-1 1,0-1,0 1,0-1,-1 0,1 1,-2 4,0-11,1-1,-1 1,1-1,0 0,0 0,0 1,0-8,-110-666,96 584,-197-1315,198 1313,13 76,3 18,0 5,12 34,-3 1,10 53,-5-20,36 171,145 1102,-121-412,-31-6,-44-893,0 25,-1-54,0-1,-1 1,1-1,-1 0,0 1,0-1,-1 0,1 0,-3 5,4-9,-1 0,1 1,0-1,0 0,0 0,0 1,-1-1,1 0,0 0,0 1,-1-1,1 0,0 0,-1 0,1 1,0-1,0 0,-1 0,1 0,0 0,-1 0,1 0,0 0,-1 0,1 0,0 1,-1-2,-9-8,1-9,2-1,0 0,1 0,0-1,-4-36,4 24,-132-1063,101-199,40 1219,-3 73,0-1,1 1,-1 0,1-1,-1 1,1 0,0-1,2-3,-3 6,0 0,0 0,1-1,-1 1,0 0,0 0,1 0,-1 0,0-1,0 1,1 0,-1 0,0 0,0 0,1 0,-1 0,0-1,0 1,1 0,-1 0,0 0,1 0,-1 0,0 0,1 0,-1 0,0 0,0 1,1-1,-1 0,0 0,0 0,1 0,-1 0,0 0,0 1,1-1,-1 0,0 0,1 1,2 3,1 1,-1 0,0-1,0 2,0-1,0 0,2 8,38 125,212 1107,-231-1093,8 229,-32-379,-1-1,1 0,0 0,0 1,0-1,0 0,0 0,0 1,1-1,-1 0,0 0,1 1,-1-1,1 0,-1 0,1 0,1 2,-1-5,0 0,0 1,0-1,0 0,0 0,-1 0,1 0,-1-1,1 1,-1 0,0 0,1-3,6-59,0-98,-12-48,-11-66,-68-606,-22 1,70 603,-8 4,-1-10,44 266,5 22,9 35,147 644,-49 18,-81-444,-27-237,-4-49,-68-456,48 369,-156-1025,217 1370,5-2,267 1678,-307-1866,91 884,-94-892,2 12,-1 1,-3 0,-1 1,-10 57,10-96,0-1,-1 1,1-1,-1 0,0 1,-5 9,5-14,1 1,-1 0,1-1,-1 1,1-1,-1 0,0 1,0-1,0 0,1 0,-1 0,0 0,-1 0,1-1,0 1,0-1,0 1,0-1,-3 1,-5 0,0 1,0 1,1-1,-1 2,1-1,0 2,-10 5,-27 11,41-19,0-1,-1 0,1 0,0 0,0 0,-1-1,1 0,0 0,0-1,-11-1,-2-3,-31-11,0 0,36 15,13 1,0 0,0 0,0 0,0 0,0 0,0 0,-1 0,1 0,0 0,0 0,0 1,0-1,0 0,0 0,0 0,0 0,-1 0,1 0,0 1,0-1,0 0,0 0,0 0,0 0,0 0,0 1,0-1,0 0,0 0,0 0,0 0,0 1,0-1,0 0,0 0,0 0,0 0,0 0,1 1,0 1,0 0,0-1,1 1,-1 0,1 0,0-1,-1 1,1-1,2 2,10 6,0-1,0 0,1-1,0 0,17 4,86 20,-53-16,-59-13,6 2,1-1,-1-1,0 0,21 0,-30-1,-1-2,1 1,0 0,-1 0,1-1,-1 1,1-1,-1 0,1 0,-1 0,1 0,-1 0,0-1,0 1,1-1,-1 1,0-1,0 0,-1 0,1 0,0 0,-1 0,1 0,-1 0,0-1,1 1,-1 0,1-4,-1 2,0-1,1 1,-1 0,1 0,0 0,0 0,1 0,-1 0,1 0,-1 1,1-1,1 1,-1 0,0 0,1 0,-1 1,1-1,6-3,68-31,-47 22,31-18,-60 31,1 0,-1 0,0 0,1-1,-1 1,0-1,-1 0,1 1,0-1,-1 0,0 0,1 0,-1 0,0 0,-1-1,1 1,0 0,-1 0,0 0,0-6,0-7,-1 0,-5-28,5 39,-4-15,0 0,-2 0,0 0,-1 1,-1 0,-1 1,0 0,-2 1,-15-20,-5 0,0 1,-68-55,90 82,-11-9,-30-19,75 66,355 308,-343-310,59 33,-80-52,-13-7,0 0,0 1,0-1,-1 0,1 0,0 1,0-1,-1 1,1 0,-1-1,1 1,-1 0,0 0,0 0,0 0,0 0,0 0,0 0,0 0,-1 1,1 2,-1-2,0 0,-1 0,0 1,1-1,-1 0,0 0,-1 0,1 0,0 0,-1 0,0 0,0 0,1-1,-5 5,-31 33,-1-1,-3-1,-65 46,53-43,-42 35,-296 221,371-283,-1-2,-38 20,51-29,1-1,-1 1,0-1,1 0,-1-1,0 0,0 0,0-1,0 0,0 0,0-1,-11-2,-42-14,-84-36,63 22,71 28,10 4,17 8,20 0,-1-1,1-1,0-2,59 1,-62-6,0-1,-1-1,0-2,1-1,-2-2,1-1,-1-1,0-2,-1-1,32-17,214-129,-54 29,-201 118,-11 6,1 0,-1-1,0 0,-1-1,1 0,13-15,-22 22,0-1,0 0,-1 0,1 0,0 1,-1-1,1 0,-1 0,1 0,-1 0,1 0,-1 0,0 0,0 0,1 0,-1 0,0-1,0 1,0 0,0-1,0 1,-1 0,1 0,-1 0,1 1,-1-1,1 0,-1 0,0 1,1-1,-1 1,0-1,1 0,-1 1,0-1,0 1,0 0,1-1,-1 1,-1-1,-3 0,0-1,-1 1,1 0,0 1,-1-1,1 1,-8 1,-17 3,-1 1,1 2,-55 20,-85 45,156-66,-362 172,263-111,-14 6,-293 114,401-181,1 2,0 0,0 1,1 1,0 0,1 2,-16 13,31-24,0 1,-1-1,1 0,0 0,0 0,-1 0,1 0,0 0,-1 0,-2 1,4-3,-1 1,1 0,-1-1,1 1,-1-1,1 1,-1-1,1 1,0-1,-1 1,1-1,0 1,-1-1,1 0,0 1,0-1,0 1,-1-1,1 0,0 1,0-1,0 1,0-1,0 0,0 1,0-1,0 0,1 1,-1-1,0 0,2-148,-3-52,-4 133,-26-125,26 174,5 20,0-1,0 0,0 0,0 0,0 0,0 0,0 0,0 0,0 0,0 0,0 0,0 0,0 0,0 0,-1 0,1 0,0 0,0 0,0 0,0 0,0 0,0 0,0 0,0 0,0 0,0 0,0 0,0 0,0 0,4 32,59 357,-26 6,-36-389,-2 37,1-42,0 0,0-1,0 1,0-1,0 1,0 0,0-1,0 1,-1 0,1-1,0 1,0 0,-1-1,1 1,0-1,-1 1,1-1,0 1,-1-1,1 1,-1-1,1 1,-1-1,1 1,-1-1,1 0,-1 1,0-1,1 0,-1 0,1 1,-1-1,0 0,1 0,-1 0,0 0,1 0,-1 0,0 0,1 0,-1 0,0 0,1 0,-1 0,1 0,-1 0,0-1,1 1,-1 0,0-1,0 1,-12-9,1 0,0 0,0-1,1-1,-17-20,-5-3,-121-111,149 141,0-1,1 1,-1-1,-1 1,1 1,-9-5,13 7,0 1,0-1,0 1,-1 0,1-1,0 1,0 0,0 0,0 0,-1 0,1 0,0 0,0 0,0 0,-1 0,1 1,0-1,0 0,0 1,0-1,0 1,0 0,0-1,0 1,0 0,0-1,0 1,0 0,0 0,0 0,1 0,-1 0,0 0,1 0,-1 0,0 1,-5 11,1 1,1 0,0 0,1 1,0-1,1 1,1-1,0 15,-3 15,-25 157,15-122,3 0,0 115,11-173,2 0,1-1,7 29,-7-37,1-1,0 0,1 1,0-2,1 1,0 0,9 10,-14-19,0 0,0-1,1 1,-1-1,1 1,-1-1,1 0,-1 0,1 0,0 0,0 0,-1 0,1 0,0 0,0-1,0 1,0-1,0 1,0-1,3 0,-2 0,0-1,0 1,-1-1,1 0,0 0,-1 0,1 0,0 0,-1-1,0 1,1-1,3-3,3-4,-1 0,1 0,-2-1,0 0,9-16,-4 4,-1 0,-1-1,-1-1,-1 1,-1-1,-1-1,-1 1,-2-1,2-48,-8 46,3 26,0-1,-1 1,1 0,0 0,-1 0,1 0,-1-1,1 1,-1 0,1 0,-1 0,0 0,1 0,-1 0,0 0,0 1,0-1,-1-1,15 29,-1-12,1-1,0-1,1 0,1-1,0-1,1 0,0-1,20 9,-31-16,-1-1,1 0,0 0,-1-1,1 0,0 0,0 0,0 0,0-1,0 0,7 0,-10 0,-1 0,1 0,0-1,0 1,-1 0,1-1,0 0,-1 1,1-1,0 0,-1 0,1 0,-1 0,0 0,1 0,-1 0,0 0,1-1,-1 1,0 0,0-1,0 1,0-1,-1 1,1-1,0 0,0 1,-1-1,1 0,-1 1,0-1,1 0,-1 0,0-2,-1-4,0 0,0 0,0 0,-1 0,0 0,-1 0,0 1,0-1,-5-7,-40-62,46 75,0-2,-2 0,1 0,0 0,-1 1,0-1,0 1,0 0,0 0,-7-4,10 7,0-1,0 1,0-1,0 1,-1 0,1-1,0 1,0 0,-1 0,1 0,0 0,0 0,-1 0,1 0,0 0,0 1,0-1,-1 0,1 1,0-1,0 1,0 0,0-1,0 1,0 0,0-1,0 1,0 0,0 0,0 0,0 0,1 0,-1 0,0 0,1 0,-1 0,0 0,1 0,0 0,-1 1,1-1,-1 2,-3 10,1 0,0 1,1-1,-1 23,5 60,-1-54,-1-18,0 25,0-46,0 0,0 0,1 0,-1 0,1 0,0-1,0 1,0 0,0 0,1-1,-1 1,3 3,-2-5,0 1,0-1,0 1,0-1,0 0,0 0,0 0,0 0,1 0,-1-1,0 1,1-1,-1 1,0-1,1 0,-1 0,0 0,1 0,-1 0,1-1,-1 1,0-1,1 0,-1 1,0-1,0 0,0 0,0 0,3-3,6-2,-1-1,1 0,-2-1,12-10,10-10,-22 22,-1-1,0 0,-1 0,1-1,-2 0,1 0,-1-1,7-13,-11 19,-1 0,1 0,0 1,0-1,0 0,0 1,5-5,-7 6,1 1,-1-1,1 1,-1 0,1-1,-1 1,1 0,-1-1,1 1,0 0,-1 0,1 0,-1-1,1 1,0 0,-1 0,1 0,0 0,-1 0,1 0,-1 0,1 0,0 0,-1 1,1-1,-1 0,1 0,0 0,-1 1,1-1,-1 0,1 1,-1-1,1 0,-1 1,1-1,-1 1,0-1,1 1,-1-1,1 1,-1-1,0 1,0-1,1 1,-1 0,0-1,1 2,-1 0,1 0,-1 1,1 0,-1-1,0 1,0-1,0 1,0-1,0 1,-1-1,1 1,-1-1,1 1,-1-1,0 1,0-1,0 0,-2 3,-28 43,24-38,-5 10,7-10,0-2,-14 17,18-23,0-1,0 0,0 1,-1-1,1 0,0 0,-1 0,1 0,-1 0,1 0,-1-1,1 1,-1 0,0-1,1 1,-1-1,0 0,1 1,-1-1,0 0,1 0,-1 0,-3-1,-6-3,1-1,0 0,0 0,0-1,1-1,-1 0,2 0,-1-1,-10-11,-9-7,-211-197,9-10,-210-277,423 489,-371-513,350 463,37 69,0 1,0 0,0 0,0 0,0 0,0 0,0 0,-1 0,1 0,0 0,0 1,-1-1,1 0,-1 1,1-1,0 1,-1 0,1-1,-1 1,1 0,-2 0,-36 1,28 1,-26 2,1 1,0 3,0 1,1 1,0 2,1 1,0 2,-54 33,83-45,1 0,0-1,0 1,0 1,1-1,-1 1,1-1,-5 8,7-9,0-1,1 0,-1 1,1-1,-1 1,1-1,0 1,0-1,0 1,-1-1,2 1,-1-1,0 1,0 0,0-1,1 1,-1-1,1 0,-1 1,1-1,-1 1,1-1,0 0,0 1,0-1,0 0,0 0,0 0,0 0,0 0,0 0,2 1,4 4,1 0,1-1,-1 1,1-2,0 0,0 0,0 0,11 2,82 16,-88-20,51 8,1-4,-1-2,1-4,112-12,-44-9,165-46,-274 60,82-24,-93 25,0 1,-1-2,1 0,-1 0,13-11,-23 16,0-1,-1 1,1-1,-1 0,1 0,-1 0,0 0,0 0,-1 0,1-1,-1 1,0-1,1 1,-1-1,-1 1,1-1,-1 0,1-4,-1-4,-1 0,0 0,0 0,-5-14,6 24,-1 0,0-1,0 1,0 1,0-1,0 0,0 0,0 0,-1 0,1 1,-1-1,1 1,-1-1,1 1,-1 0,0-1,0 1,0 0,0 0,0 0,0 0,0 1,0-1,0 0,0 1,0 0,0-1,0 1,-4 0,-7 0,0 0,0 1,-23 5,22-3,-112 21,2 5,-155 59,265-83,-32 13,43-16,0-1,0 1,-1 0,1 0,1 1,-1-1,0 1,1-1,-1 1,-2 3,4-4,1-1,-1 0,1 0,0 0,-1 0,1 1,0-1,0 0,0 0,0 0,0 1,0-1,0 0,0 0,0 1,1-1,-1 0,0 0,1 0,-1 0,1 0,-1 1,1-1,0 0,-1 0,1 0,0 0,0-1,0 1,-1 0,1 0,0 0,0-1,0 1,2 0,0 2,1-1,-1 0,1-1,-1 1,1 0,0-1,-1 0,1 0,8 1,-4-2,1-1,-1 0,1 0,-1-1,0 0,1 0,12-6,57-32,-48 23,-14 9,47-29,-59 35,0-1,0 0,0 0,-1 0,1-1,-1 1,0-1,0 0,-1 0,1 0,4-9,-7 13,0-1,0 0,0 1,0-1,0 0,0 1,0-1,0 0,0 1,0-1,0 0,0 1,0-1,0 0,-1 1,1-1,0 0,0 1,-1-1,1 0,-1 1,1-1,0 1,-1-1,1 1,-1-1,1 1,-1-1,0 1,1 0,-1-1,1 1,-1 0,0-1,1 1,-1 0,0 0,1 0,-1-1,0 1,1 0,-1 0,0 0,1 0,-2 0,-35 1,1 6,-1 2,2 1,-55 23,-1 0,75-30,11-6,5 1,1 0,-1 1,1-1,0 1,-1-1,1 1,0 0,0-1,0 1,0 0,0 0,0-1,3 0,27-26,64-42,-32 26,-21 14,-25 19,0-1,-1-1,0 0,16-19,-30 30,-1 0,1 0,-1-1,0 1,0-1,0 1,-1-1,1 1,0-1,-1 1,0-1,1 0,-1-2,0 4,0 0,0 1,0-1,0 0,0 0,-1 1,1-1,0 0,0 0,-1 1,1-1,0 0,-1 1,1-1,0 0,-1 1,1-1,-1 1,1-1,-1 1,0-1,1 1,-1-1,1 1,-1-1,0 1,1 0,-1-1,0 1,1 0,-1 0,0-1,0 1,1 0,-1 0,0 0,0 0,0 0,1 0,-1 0,0 0,0 1,1-1,-1 0,0 0,1 0,-1 1,-1 0,-14 6,1 0,0 2,0 0,0 0,1 2,-18 16,11-9,-14 10,1 2,2 2,1 0,2 3,1 0,1 2,-37 69,55-88,2-7,1 0,1 0,0 1,0 0,1 0,1 0,0 0,0 1,0 13,3-25,0 1,0 0,0-1,1 1,-1 0,1-1,-1 1,1-1,-1 1,1-1,0 1,0-1,0 0,0 1,0-1,0 0,0 0,0 1,1-1,-1 0,0 0,1 0,-1-1,0 1,1 0,-1 0,1-1,0 1,-1-1,3 1,6 1,0-1,0 1,-1-2,12 0,-20 0,41-1,0-3,67-13,87-32,-115 28,-25 6,400-113,-442 123,-1 1,1-1,0 0,-1-1,22-13,-28 11,-12 2,-19 2,-26 5,0 1,-73 14,46-4,-248 29,-660 96,949-131,-9 1,-52 15,92-21,1 0,0 1,0 0,0-1,0 2,0-1,0 0,-5 5,8-6,1-1,-1 1,0 0,1 0,-1 0,1 0,-1 0,1 0,0 0,-1-1,1 1,0 0,0 0,-1 0,1 0,0 0,0 0,0 0,0 0,1 1,-1-1,0-1,0 1,0 0,1 0,-1 0,1 0,-1 0,1 0,-1 0,1 0,-1 0,1-1,0 1,-1 0,1 0,0-1,0 1,-1-1,2 2,16 11,0 0,0-1,1-1,1 0,-1-2,28 9,-23-8,61 22,0-4,2-4,1-3,120 11,364 1,-564-33,403 6,-4-21,-403 14,22 0,-1-2,1 0,0-2,31-10,-56 15,1-1,-1 1,1-1,0 1,-1-1,1 0,-1 0,1 1,-1-1,0 0,1 0,-1 0,0-1,0 1,1 0,-1 0,0-1,0 1,-1 0,1-1,0 1,0-1,-1 0,1 1,0-3,-1 2,-1 0,1 0,-1 1,1-1,-1 0,0 1,0-1,0 1,0-1,0 1,0-1,0 1,0 0,0-1,-1 1,1 0,0 0,-1 0,1 0,-1 0,-2-1,-14-7,0 1,0 0,-1 2,-1 0,1 1,-1 1,-31-3,35 4,-143-15,0 6,-177 10,-318 58,460-26,154-18,33-8,13-3,20-8,289-105,179-56,-209 93,482-62,-741 134,2-1,-1 2,48 1,-73 1,-1 0,0 0,1 0,-1 0,1 1,-1-1,0 1,1-1,-1 1,0-1,1 1,-1 0,0-1,2 2,-3-1,0-1,1 1,-1-1,0 1,1-1,-1 1,0-1,0 1,0-1,0 1,1-1,-1 1,0-1,0 1,0 0,0-1,0 1,0-1,0 1,-1-1,1 1,0-1,0 1,-1 0,-1 4,-1 0,0-1,0 1,0-1,-8 8,1-1,-23 31,2 2,2 1,2 1,2 1,2 1,-17 52,23-47,3 0,-12 94,26-146,0 1,-1-1,1 1,0-1,0 1,-1-1,1 1,-1-1,1 0,-1 1,0-1,1 0,-1 0,-1 2,2-3,-1 0,1 0,-1 1,1-1,0 0,-1 0,1 0,-1 0,1 0,-1 0,1 0,0 0,-1 0,1 0,-1 0,1 0,0 0,-1 0,1 0,-1-1,1 1,0 0,-1 0,1 0,0-1,-1 1,1 0,0 0,-1-1,1 1,-6-6,1 0,1 0,-1 0,-4-9,6 10,-138-227,-205-304,305 481,-2 1,-88-82,130 134,-1 0,0 0,1 1,-1-1,0 1,0-1,0 1,0 0,-1 0,1 0,0 0,0 0,-1 0,1 1,0-1,-1 1,1 0,-1-1,1 1,0 0,-1 1,1-1,-1 0,1 1,0-1,-1 1,1-1,0 1,0 0,-1 0,1 0,0 1,0-1,0 0,0 1,0-1,1 1,-1 0,-2 2,-8 9,0 0,1 0,0 1,2 0,-1 1,2 0,0 1,0 0,2 0,-8 27,9-25,1 0,1 0,1 0,0 1,1-1,1 0,1 1,0-1,2 0,4 19,-6-35,-1 1,1-1,0 1,0-1,0 0,0 1,0-1,0 0,1 0,-1 0,1 0,-1 0,1 0,0 0,0-1,0 1,3 2,-3-3,0-1,1 1,-1 0,0-1,1 0,-1 1,0-1,1 0,-1 0,0 0,1 0,-1-1,0 1,0-1,4-1,7-3,0-1,-1-1,0 0,0-1,13-10,-15 10,218-174,-193 150,-2-2,-2-1,0-1,29-48,-55 77,25-48,-28 51,0-1,-1 1,1 0,-1-1,0 1,0-1,-1 1,1-1,-1 0,0 1,-1-6,1 9,0 1,0-1,0 0,0 0,0 0,-1 0,1 0,0 1,-1-1,1 0,0 0,-1 0,1 1,-1-1,1 0,-1 1,0-1,1 0,-1 1,0-1,1 1,-1-1,0 1,0-1,-1 0,1 1,-1 0,1 0,0 0,-1 0,1 0,-1 1,1-1,0 0,-1 1,1-1,0 1,0-1,-1 1,-1 1,-3 1,1 1,-1 1,1-1,-1 1,-6 9,3-2,0 1,1 0,0 1,-9 24,13-28,1 0,0 0,0 0,1 0,0 1,1-1,0 1,1 10,0-19,0 0,1 0,-1 0,1 0,-1 0,1 0,0 0,-1 0,1 0,0 0,0 0,1-1,-1 1,0 0,0-1,1 1,-1-1,3 2,-1-1,0 0,0 0,0-1,0 0,0 0,1 0,-1 0,0 0,1 0,4-1,7 1,0-2,1 0,-1-1,16-4,-20 4,119-28,-111 24,1-1,-1-1,0-1,24-15,-17-1,-25 25,-1-1,1 1,0-1,-1 1,1-1,-1 0,1 1,-1-1,1 0,-1 1,0-1,1 0,-1 0,0 1,0-1,1 0,-1 0,0 0,0 1,0-1,0 0,0 0,0 0,0 1,0-1,0 0,-1 0,1 0,0 1,0-1,-1 0,1 0,0 1,-1-1,1 0,-2-1,2 3,-1-1,0 0,1 1,-1-1,1 1,-1-1,1 1,-1-1,1 1,0-1,-1 1,1-1,-1 1,1-1,0 1,0 0,-1-1,1 1,0 0,0-1,0 1,0 0,0-1,0 1,0 1,-1 6,0 0,1 0,0 0,1 0,0 0,0 0,1 0,0 0,3 9,-4-15,0 0,-1 0,1 0,0 0,0 0,0 0,0-1,0 1,1 0,-1-1,0 1,1-1,-1 1,1-1,0 1,-1-1,1 0,0 0,0 0,0 0,0 0,0-1,0 1,0-1,0 1,0-1,0 1,0-1,0 0,0 0,0 0,0 0,0-1,1 1,-1 0,0-1,0 0,0 1,3-3,7-3,0-1,0-1,-1 0,0 0,0-1,-1 0,0-1,-1 0,0-1,-1 0,0 0,0 0,-1-1,-1-1,0 1,4-15,-5 16,-5 27,-1-6,0 30,-3 30,3 0,14 120,-12-168,-8-30,-12-37,3-3,7 20,-1-1,-1 1,-26-45,37 73,0 0,0 0,0 0,0-1,0 1,0 0,0 0,0 0,0 0,0 0,0-1,0 1,0 0,0 0,0 0,0 0,-1-1,1 1,0 0,0 0,0 0,0 0,0 0,0 0,0 0,-1-1,1 1,0 0,0 0,0 0,0 0,0 0,-1 0,1 0,0 0,0 0,0 0,0 0,-1 0,1 0,0 0,0 0,0 0,0 0,-1 0,1 0,0 0,0 0,0 0,0 0,0 0,-1 0,1 0,0 0,0 0,0 1,0-1,0 0,-1 14,7 18,2-7,20 42,6 14,-12-9,27 75,-38-127,-11-20,0 0,1 1,-1-1,0 0,0 0,0 0,1 0,-1 0,0 0,0 1,0-1,1 0,-1 0,0 0,0 0,1 0,-1 0,0 0,0 0,0 0,1 0,-1 0,0 0,0 0,1 0,-1 0,0 0,0 0,0-1,1 1,-1 0,0 0,0 0,0 0,1 0,-1 0,0-1,0 1,0 0,0 0,1 0,-1-1,0 1,0 0,0 0,0 0,0-1,0 1,0 0,0 0,0-1,1 1,-1 0,0 0,0 0,0-1,0 1,-1 0,1-1,4-17,-2-19,-1 1,-2 0,-1-1,-2 1,-1 0,-2 1,-15-46,1 21,-2 0,-3 2,-46-75,24 57,-4 4,-3 1,-3 3,-3 2,-3 3,-2 3,-3 3,-2 3,-145-82,189 121,-2 1,0 2,-1 0,0 2,0 1,-56-8,67 15,0 1,0 0,0 2,0 0,0 1,1 1,-1 1,1 1,-1 0,1 1,1 1,-26 14,21-8,1 1,0 1,1 1,0 0,2 2,-19 21,14-11,2 1,1 0,-32 63,30-43,2 1,3 1,1 1,3 1,-11 97,20-109,2-1,5 62,-1-78,2-1,0-1,1 1,2 0,15 36,-19-52,0 0,1 0,0-1,0 0,1 1,10 9,-14-14,0-1,1 0,-1 0,1 1,-1-1,1 0,0-1,-1 1,1 0,0 0,0-1,0 1,-1-1,1 0,0 1,0-1,0 0,0 0,0 0,0 0,-1 0,1-1,0 1,0-1,0 1,0-1,-1 1,1-1,0 0,-1 0,1 0,1-2,9-7,0-1,-1 0,-1-1,0 0,12-20,-16 24,60-90,-4-2,-4-3,-5-2,53-150,-75 162,-4-1,-5-1,-3 0,-5-2,4-163,-19 196,-3-1,-16-86,13 115,-1 1,-2 0,-2 0,-1 1,-26-49,36 77,-1 1,1 0,-1 0,0 0,-6-6,9 10,1 1,-1-1,0 1,1-1,-1 1,1-1,-1 1,0-1,0 1,1 0,-1 0,0-1,1 1,-1 0,0 0,0 0,1 0,-1 0,0 0,0 0,0 0,1 0,-1 0,0 0,0 0,1 1,-1-1,0 0,1 1,-1-1,0 0,1 1,-1-1,0 1,1-1,-1 1,1-1,-1 1,1-1,-1 1,1 0,-1-1,1 1,0 0,-1-1,1 1,0 0,0-1,-1 1,1 1,-3 7,0-1,1 0,0 1,0 0,0 17,1 54,2-43,7 244,78 498,-85-777,10 65,3-1,25 72,-26-112,-12-26,-1 1,0-1,0 0,0 0,0 0,1 0,-1 0,0 0,0 0,0 1,1-1,-1 0,0 0,0 0,0 0,1 0,-1 0,0 0,0 0,0 0,1 0,-1 0,0 0,0 0,0 0,1 0,-1-1,0 1,0 0,0 0,1 0,-1 0,0 0,0 0,0 0,0-1,1 1,-1 0,0 0,0 0,0 0,0-1,0 1,0 0,0 0,1 0,-1-1,0 1,0 0,0 0,0 0,0-1,0 1,0 0,0 0,0-1,0 1,0 0,0 0,2-12,0 1,0 0,0-17,0-5,7-64,33-507,-50 234,0 262,-30-147,33 238,4 22,5 32,130 734,-40-380,-78-348,-16-43,0 0,0 1,0-1,0 0,0 0,0 0,0 0,0 0,0 0,0 0,0 1,0-1,1 0,-1 0,0 0,0 0,0 0,0 0,0 0,0 0,0 1,0-1,1 0,-1 0,0 0,0 0,0 0,0 0,0 0,0 0,1 0,-1 0,0 0,0 0,0 0,0 0,0 0,1 0,-1 0,0 0,0 0,0 0,0 0,0 0,0 0,1-1,1-10,-1-20,-2 0,-10-60,7 63,-27-181,-10 2,-8 2,-152-394,195 584,-1 0,-12-20,18 34,1 1,0-1,0 1,-1-1,1 1,-1 0,1-1,0 1,-1-1,1 1,-1 0,1-1,-1 1,1 0,0 0,-1-1,1 1,-1 0,0 0,1 0,-1 0,0-1,1 2,-1-1,1 0,-1 1,1-1,-1 1,1-1,0 1,-1-1,1 0,0 1,-1-1,1 1,0-1,0 1,-1 0,1-1,0 1,0-1,0 1,0-1,0 2,-1 14,0 0,4 31,72 480,37 5,-103-490,-5-33,-1-13,2-21,-4 19,102-449,35 2,-69 234,-2 4,-65 209,0 0,0 0,1 0,-1 0,7-9,-8 15,-1 0,0 0,0-1,0 1,0 0,1 0,-1 0,0 0,0-1,0 1,1 0,-1 0,0 0,0 0,1 0,-1 0,0 0,0 0,1 0,-1 0,0 0,0 0,1 0,-1 0,0 0,0 0,1 0,-1 0,0 0,0 0,1 0,-1 0,0 0,0 0,0 0,1 1,-1-1,9 16,4 28,-2 1,7 69,-12-70,101 764,-37-266,-68-527,-3-19,-3-31,-182-1048,23 330,156 727,-11-30,8 42,10 14,0 0,0 0,0 0,-1 0,1 0,0 0,0 0,0 0,0 0,-1 0,1 0,0 0,0 0,0 0,-1 0,1 0,0 0,0 0,0 0,-1 0,1 0,0 0,0 0,0 0,0 1,-1-1,1 0,0 0,0 0,0 0,0 0,0 1,0-1,-1 0,1 0,0 0,0 0,0 1,0-1,0 0,0 0,0 0,0 1,0-1,0 0,0 0,-2 9,1 1,0-1,1 0,1 18,47 382,-31-301,-6-29,116 629,-111-654,-8-41,-8-13,0 0,1 0,-1 0,0 0,0 0,0 0,0 0,1 0,-1 0,0 0,0 0,0 0,0 0,0 0,1 0,-1 0,0 0,0-1,0 1,0 0,0 0,1 0,-1 0,0 0,0 0,0 0,0 0,0-1,0 1,0 0,0 0,0 0,1 0,-1 0,0 0,0-1,0 1,0 0,0 0,0 0,0 0,0-1,3-27,-6-16,-1 0,-3 1,-17-66,-52-126,-34-27,101 242,-22-34,16 41,15 13,0-1,-1 1,1 0,0 0,-1 0,1 0,0 0,-1 0,1 0,0 0,-1 0,1 0,0 0,-1 0,1 0,0 1,0-1,-1 0,1 0,0 0,-1 0,1 1,0-1,0 0,-1 0,1 0,0 1,0-1,0 0,-1 0,1 1,0-1,0 0,0 0,0 1,-1-1,0 7,-1 1,1-1,0 0,1 0,0 0,0 1,1 6,39 353,-27-271,64 390,-75-476,-1-4,0-1,0 1,0-1,1 0,0 1,0-1,0 0,0 0,5 6,-6-10,-1-1,0 0,0 1,0-1,1 0,-1 1,0-1,1 0,-1 1,0-1,1 0,-1 0,0 0,1 1,-1-1,0 0,1 0,-1 0,0 0,1 0,-1 0,1 0,-1 1,0-1,1 0,-1 0,1-1,-1 1,0 0,1 0,-1 0,1 0,-1 0,0 0,1 0,-1-1,1 1,8-16,-5-1,-1 0,-1 1,0-1,-1 0,-1 0,-1 0,-4-30,3 32,-36-246,18 137,-8-167,28 287,0-6,0 0,0 0,1 0,3-13,-4 22,1 0,-1 0,0 0,1 0,-1 0,1 0,-1 0,1 0,-1 0,1 0,0 0,-1 0,1 1,0-1,0 0,0 0,-1 1,1-1,2 0,-2 0,1 1,-1 0,0 0,1 0,-1 0,1 1,-1-1,0 0,1 1,-1-1,0 1,0-1,1 1,-1-1,0 1,0 0,0 0,0-1,0 1,2 2,18 17,0 1,-2 1,27 40,-28-38,385 560,-362-523,-16-25,-17-28,-7-12,-10-17,-62-105,-95-132,157 246,-5-9,-19-28,30 46,1 0,-1 0,0 0,0 0,0 0,0 1,0-1,-1 1,-6-4,9 6,0 0,0 0,1 0,-1 0,0 0,1 0,-1 0,0 0,0 0,1 0,-1 0,0 0,1 1,-1-1,0 0,1 0,-1 1,0-1,1 0,-1 1,0-1,1 1,-1-1,1 1,-1-1,1 1,-1-1,1 1,0 0,-1-1,1 1,0 0,-1-1,1 1,0 0,0-1,-1 2,-2 12,0 0,1 1,0-1,1 0,1 1,0-1,3 19,5 35,2-1,3 0,4-1,33 87,-49-149,15 30,-16-34,1 1,-1 0,0-1,1 1,-1-1,1 1,-1-1,1 1,-1-1,1 1,-1-1,1 0,-1 1,1-1,0 0,-1 1,1-1,-1 0,1 0,0 1,-1-1,1 0,0 0,-1 0,1 0,0 0,-1 0,1 0,0 0,-1 0,1-1,0 1,-1 0,1 0,0 0,-1-1,1 1,-1 0,1-1,0 1,-1-1,1 1,-1 0,1-1,-1 1,1-1,7-9,-1-1,0 1,0-1,-1 0,9-24,0 3,106-235,-52 111,-55 130,-14 26,0 0,0-1,1 1,-1 0,0 0,0 0,0 0,0-1,0 1,0 0,0 0,0 0,0 0,0 0,1-1,-1 1,0 0,0 0,0 0,0 0,0 0,0 0,1 0,-1 0,0 0,0 0,0-1,0 1,1 0,-1 0,0 0,0 0,0 0,0 0,1 0,-1 0,0 0,0 0,0 1,0-1,1 0,-1 0,0 0,0 0,0 0,0 0,0 0,1 0,-1 0,0 0,0 1,0-1,0 0,0 0,0 0,1 0,-1 0,0 1,0-1,0 0,0 0,0 0,0 0,0 0,0 1,0-1,1 7,0 1,-1-1,0 1,0-1,-1 0,-3 14,2-6,-62 279,7-38,57-255,0 1,-1-1,1 1,0-1,-1 1,1-1,-1 1,1-1,-1 0,0 1,0-1,1 0,-1 1,0-1,0 0,0 0,0 0,-1 0,1 0,0 0,0 0,-1 0,-1 0,1 0,0-1,0 0,0 1,0-1,-1 0,1 0,0 0,0-1,0 1,0 0,0-1,0 0,0 1,-4-3,0 0,1 0,-1 0,1 0,-1-1,1 0,0 0,1-1,-1 1,1-1,-6-9,5 5,1-1,0 1,1-1,0 0,0 0,1-1,1 1,-1-12,2-89,2 71,-2 27,1 3,-1 0,0 0,-3-12,3 19,-1-1,0 1,0 0,-1-1,1 1,-1 0,1-1,-1 1,0 0,0 0,-1 1,-3-5,0 1,-1 1,0 0,0 0,0 1,0 0,0 1,-1-1,0 1,-15-4,-1 2,0 2,-29-2,15 4,1 2,-1 1,1 2,0 2,-67 19,15 4,-100 48,75-24,-109 68,167-85,1 2,2 2,-79 78,116-101,2-1,0 2,-18 28,18-23,11-22,1-7,2-11,3-41,14-77,-11 105,1 1,2-1,1 1,19-38,-17 42,1 1,1 1,20-27,-25 42,-8 13,-8 15,5-16,-1 1,0-1,1 0,-1 0,-1 0,-4 4,7-7,1 0,-1-1,0 1,0-1,0 1,0 0,0-1,0 0,0 1,0-1,0 1,0-1,0 0,0 0,0 0,0 1,0-1,0 0,0 0,0-1,0 1,0 0,0 0,0 0,0-1,0 1,0 0,0-1,0 1,0-1,0 1,0-1,1 0,-1 1,-1-2,-13-14,1 0,1-1,-21-35,-8-12,38 59,-22-25,25 29,0-1,0 1,0 0,0 0,0 0,-1 0,1 0,0 1,-1-1,1 0,-1 1,1-1,-1 1,1-1,-1 1,1 0,-1 0,0-1,1 1,-2 0,2 1,0-1,0 1,0 0,0-1,0 1,0-1,1 1,-1 0,0 0,0-1,1 1,-1 0,1 0,-1 0,1 0,-1 0,1 0,-1 0,1 0,0 0,0 0,-1 0,1 0,0 2,-1 29,1-27,0 1,1 0,-1 0,1-1,1 1,-1 0,1 0,0-1,3 9,-3-12,-1 1,0-1,1 0,-1 0,1 0,0 0,0 0,0 0,0-1,0 1,0 0,0-1,1 0,-1 1,0-1,1 0,-1 0,1-1,-1 1,1 0,4 0,6-1,-1-1,0 1,0-2,0 0,0 0,0-1,12-5,80-34,-101 40,0 1,-1 0,1 0,-1 0,1-1,-1 1,0-1,0 0,0 0,0 1,0-1,0 0,0-1,2-2,-4 4,0 1,0-1,1 1,-1-1,0 1,0-1,0 1,0-1,0 1,0-1,0 1,0-1,0 1,0-1,-1 1,1-1,0 1,0-1,0 1,-1-1,1 1,0-1,0 1,-1-1,0 0,0 0,-1 0,1 0,-1 0,1 0,-1 0,0 0,0 0,1 1,-1-1,-3 0,-15-4,0 2,-1 0,1 2,0 0,-39 4,-103 22,125-18,-128 29,137-28,0 2,1 0,-46 25,71-34,1-1,-1 1,0 0,1 0,-1 1,0-1,1 0,-1 0,1 1,0-1,0 1,-1-1,1 1,0 0,0-1,0 1,1 0,-1 0,0 0,0 2,1-2,0-1,1 1,-1 0,0 0,1-1,-1 1,1 0,-1-1,1 1,0-1,0 1,0-1,0 1,0-1,0 1,0-1,3 2,3 4,1-1,0-1,0 1,1-1,0-1,13 6,-10-6,0-1,0 0,0-1,0 0,1-1,-1 0,1-1,-1-1,0 0,1 0,-1-1,22-7,8-5,-1-1,48-26,-65 29,21-9,-7 4,-1-1,38-27,-61 34,-14 11,0 0,0 0,0 0,0 1,0-1,-1 0,1 0,0 0,0 0,0 0,0 0,0 0,0 0,0 0,0 0,0 0,0 0,0 0,0 0,0 0,-1 0,1 0,0 0,0 0,0 0,0 0,0 0,0 0,0 0,0 0,0 0,0 0,0 0,0 0,0 0,-1 0,1 0,0-1,0 1,0 0,0 0,0 0,0 0,0 0,0 0,0 0,0 0,0 0,0 0,0 0,0 0,0 0,0 0,0-1,0 1,0 0,0 0,0 0,-29 16,-36 31,-106 102,137-115,2 2,2 1,1 1,-36 62,55-82,-14 39,22-52,0 1,0-1,1 1,0-1,0 1,0 0,1 0,0-1,0 1,0 0,1-1,1 8,0-10,-1 0,1 0,-1 0,1 0,0-1,0 1,0 0,0-1,1 1,-1-1,1 0,-1 0,1 0,0 0,0 0,0-1,0 1,0-1,4 1,-4 0,1-1,0 0,0 0,0-1,0 1,0-1,0 0,0 0,0 0,0-1,0 1,0-1,0 0,-1 0,8-3,18-13,-2-2,0-1,-2-1,35-36,-49 46,33-32,-1-1,-3-3,63-93,-89 118,-2 0,0-1,-1-1,-2 0,0 0,-2-1,0 0,-2 0,-1 0,0-1,-2-50,-4 55,-1 1,-1-1,-1 0,-1 1,-1 0,-1 1,0 0,-1 0,-1 0,-14-17,22 33,-15-19,17 22,0 0,-1 0,1 0,0-1,0 1,-1 0,1 0,0 0,-1 0,1 0,0 0,-1 0,1 0,0 0,-1 0,1 0,0 0,-1 0,1 0,-1 0,1 0,0 0,0 0,-1 0,1 0,-1 1,-7 12,-3 34,-10 70,10-44,-6 18,4-34,4 1,-3 59,14-103,-2-13,0-1,0 0,0 0,0 0,1 0,-1 0,0 0,0 0,0 0,0 1,0-1,0 0,1 0,-1 0,0 0,0 0,0 0,0 0,0 0,1 0,-1 0,0 0,0 0,0 0,0 0,0 0,1 0,-1 0,0 0,0 0,0 0,0 0,0 0,0 0,1 0,-1-1,0 1,0 0,0 0,0 0,0 0,0 0,1 0,14-23,7-23,-1-2,25-88,6-108,-46 206,3-77,-9 102,-1 0,0 1,-1-1,0 0,-1 1,-1 0,0 0,0 0,-12-22,8 21,0-1,1 0,1 0,1 0,0-1,1 0,0 0,1 0,1-1,0 1,1-19,2-5,-3-93,0 115,-1 0,0 0,-1 0,0 0,-12-25,-13-16,-7-18,32 65,1 0,1-1,-2-22,-4-16,-8-1,-2 0,-41-81,8 22,13 12,14 34,-38-69,60 130,0-1,-1 0,1-1,0 1,0-1,-1-5,3 9,0 1,0 0,0-1,0 1,0 0,0-1,0 1,0-1,0 1,0 0,0-1,0 1,0 0,0-1,0 1,1 0,-1-1,0 1,0 0,0-1,1 1,-1 0,0 0,0-1,1 1,-1 0,0 0,1-1,0 1,0-1,1 1,-1 0,0 0,0 0,1 0,-1 0,0 0,0 1,0-1,1 0,-1 0,2 2,165 56,49 16,-185-64,-6-2,0-1,31 5,-56-12,1 1,-1-1,1 0,-1 0,0 0,1 0,-1 0,0 0,1 0,-1-1,1 1,-1 0,0-1,0 1,1-1,-1 1,0-1,2-1,-3 2,1-1,-1 1,0-1,1 0,-1 1,0-1,0 0,0 1,1-1,-1 0,0 1,0-1,0 0,0 0,0 1,0-1,0 0,0 1,-1-1,1 0,0 1,0-1,-1 0,1 0,-2-3,0 0,-1 0,1 1,-1-1,0 1,1 0,-1 0,-1 0,-6-5,9 7,0 0,-1 0,1 0,0 0,-1 0,1 0,-1 1,1-1,-1 1,0-1,1 1,-1 0,0-1,1 1,-1 0,0 0,1 0,-3 1,3-1,1 1,-1-1,0 1,0-1,1 1,-1 0,0-1,0 1,1 0,-1 0,1-1,-1 1,1 0,-1 0,1 0,0 0,-1 0,1 0,0-1,0 1,-1 0,1 2,0 7,0 0,0 1,1-1,3 18,16 70,5 0,3-2,48 108,-69-189,24 51,-27-61,-1 1,1-1,-1 0,1 0,1-1,-1 1,1-1,0 0,5 4,-8-7,0 0,1 0,-1 0,0 0,1-1,-1 1,0-1,1 1,-1-1,1 0,-1 0,0 0,1 0,-1 0,1-1,-1 1,1-1,-1 1,0-1,0 0,4-2,3-1,-1-2,1 1,-1-1,7-7,11-10,-2-1,-1-1,39-55,-32 34,42-87,-53 88,-1-1,-3 0,-2-1,-2 0,-2-1,-2 0,1-57,-7 28,-4 0,-3 1,-27-134,28 185,-1 1,0-1,-2 1,-18-37,26 59,-1 1,0-1,0 1,0 0,0-1,0 1,0 0,-1 0,1 0,0-1,-3 0,3 2,1 0,-1-1,1 1,-1 0,1 0,-1 0,0 0,1 0,-1 0,1 0,-1 0,1 0,-1 0,0 0,1 0,-1 1,1-1,-1 0,1 0,-1 0,1 1,-1-1,0 1,-2 2,0 0,1 0,-1 1,1-1,0 1,0-1,0 1,-2 5,-17 46,3 1,3 0,-12 76,16-73,-33 199,43-254,-2 19,1 30,2-48,0 0,0 0,1 0,0 0,0 0,0 0,1 0,-1-1,1 1,0 0,4 5,-4-8,-1 0,0-1,1 1,-1 0,1-1,-1 0,1 1,0-1,0 0,0 0,-1 0,1 0,0-1,0 1,0 0,0-1,1 1,-1-1,0 0,0 0,0 1,3-2,2 0,0 0,-1 0,1-1,0 0,-1 0,7-4,15-8,0-2,-2 0,0-2,44-39,85-96,-152 149,20-19,8-9,-1-1,46-68,-75 100,1-1,-1 1,0-1,-1 1,1-1,0 1,0-1,-1 0,1 1,-1-1,1 0,-1 0,0 1,1-1,-1 0,0 0,0 0,0 1,-1-4,0 4,0 0,1 0,-1 0,0 0,0 1,0-1,0 0,0 1,0-1,0 1,0-1,0 1,0-1,0 1,0 0,0-1,0 1,0 0,0 0,0 0,0 0,-3 0,-6 1,0 0,-1 1,1 0,0 0,-13 6,-28 13,1 2,1 2,1 3,1 1,-78 66,123-94,-5 5,0 0,0 1,-10 11,17-17,-1 0,0 0,0 0,1-1,-1 1,0 0,1 0,-1 0,1 0,-1 0,1 1,-1-1,1 0,0 0,0 0,0 0,-1 0,1 0,0 1,0-1,1 0,-1 0,0 0,0 0,0 0,1 0,-1 1,1-1,-1 0,1 0,-1 0,1 0,0 0,-1 0,1-1,0 1,0 0,1 1,1 0,0-1,0 0,0 0,1 0,-1-1,0 1,1-1,-1 1,0-1,1 0,-1-1,0 1,1 0,-1-1,0 0,4-1,0 0,-1 0,1 0,0 0,-1-1,0 0,9-6,-15 9,0 0,0 0,0 0,0 0,0 0,0 0,0 0,0 0,1 0,-1 0,0 0,0 0,0 0,0 0,0 0,0-1,0 1,0 0,0 0,1 0,-1 0,0 0,0 0,0 0,0 0,0 0,0-1,0 1,0 0,0 0,0 0,0 0,0 0,0 0,0 0,0 0,0-1,0 1,0 0,0 0,0 0,0 0,0 0,0 0,0 0,0-1,0 1,0 0,0 0,0 0,0 0,0 0,0 0,-1 0,1 0,0 0,0 0,0-1,0 1,0 0,0 0,-11 0,-15 4,-390 147,402-145,7-4,0 1,0 0,0 0,1 1,-10 6,16-10,0 0,0 0,0 1,-1-1,1 0,0 0,0 0,0 0,0 1,-1-1,1 0,0 0,0 0,0 1,0-1,0 0,0 0,0 1,0-1,0 0,0 0,-1 1,1-1,0 0,0 0,1 1,-1-1,0 0,0 0,0 1,0-1,0 0,0 0,0 1,0-1,0 0,0 0,1 0,-1 1,0-1,0 0,0 0,0 0,1 0,-1 1,0-1,0 0,0 0,1 0,-1 0,0 0,0 0,1 0,-1 1,0-1,0 0,1 0,7 2,1-1,-1 0,1 0,0-1,-1 0,1 0,-1-1,1 0,11-3,8 0,787-162,-616 106,-192 57,28-12,-33 14,-1 0,1 0,0 0,-1 0,1 0,-1-1,0 1,1 0,-1-1,0 1,0-1,0 1,0-1,1-2,-1 3,-1 1,0-1,0 0,0 1,0-1,0 0,0 1,0-1,0 0,-1 1,1-1,0 1,0-1,0 0,-1 1,1-1,0 1,-1-1,1 1,-1-1,1 1,0-1,-1 1,1-1,-1 1,1-1,-1 1,0-1,-21-9,19 8,-30-10,-1 1,-63-11,-77-2,38 10,0 6,-250 17,380-9,1 1,-1 0,1 0,-10 4,14-5,1 0,-1 0,0 1,1-1,-1 0,1 1,-1-1,1 0,-1 1,1-1,-1 0,1 1,-1-1,1 1,0-1,-1 1,1-1,0 1,-1-1,1 1,0 0,-1-1,1 1,0-1,0 1,0 0,0-1,0 1,0-1,0 1,0 0,0-1,0 1,0-1,0 1,0 0,0-1,1 1,-1-1,0 1,0 0,1-1,-1 1,0-1,1 1,-1-1,0 1,1-1,-1 1,1-1,-1 0,1 1,0-1,4 5,0-1,0 0,0 0,0 0,1-1,0 0,11 5,49 12,-45-14,94 20,148 16,-24-6,-210-28,-29-8,1 0,-1 0,0 0,0 0,0 0,0 1,0-1,0 0,0 0,0 0,0 0,0 0,0 0,0 0,0 0,0 1,0-1,0 0,0 0,0 0,0 0,0 0,0 0,0 0,0 0,0 1,0-1,0 0,0 0,0 0,0 0,0 0,0 0,0 0,0 0,0 0,-1 0,1 1,0-1,0 0,0 0,0 0,0 0,0 0,0 0,0 0,0 0,-1 0,1 0,0 0,0 0,0 0,0 0,0 0,0 0,0 0,0 0,-1 0,1 0,0 0,0 0,0 0,0 0,-22 3,-78 1,-171-16,223 9,-254-25,88 7,192 19,0 0,-29 0,46 2,0 1,0-1,0 1,0 0,0 0,0 1,0-1,1 1,-1 0,1 0,-5 3,7-4,0 1,1-1,-1 1,1-1,0 1,-1-1,1 1,0 0,0-1,0 1,0 0,0 0,0 0,1 0,-1 0,0 0,1 0,0 0,-1 0,1 0,0 0,0 3,1 1,0 1,0 0,1-1,0 0,0 1,3 5,8 15,1-2,1 1,1-2,1 0,37 39,-10-19,84 67,-88-81,1-2,2-1,0-2,2-3,0-1,2-2,91 23,-107-35,0-1,0-2,1-1,-1-1,1-2,-1-1,0-2,1-1,-1-1,-1-2,1-1,-1-1,45-21,-59 22,-1 0,0-1,0-1,-1 0,-1-1,0 0,0-2,-1 1,13-19,-17 20,-1-1,0 0,-1 0,0 0,-1-1,0 0,-1 0,0 0,-1 0,-1-1,0 0,-1-17,0 16,-2-1,0 1,-1 0,0-1,-2 1,-8-26,10 34,-1 1,0-1,-1 1,0-1,0 1,0 0,-1 0,0 1,0-1,0 1,0 0,-1 1,0-1,0 1,-1 0,-9-4,-27-9,-1 1,-1 3,-68-12,37 14,-101-2,136 12,0 2,1 2,-1 1,1 2,0 2,1 2,-44 17,64-20,0 2,1 1,0 0,0 1,1 1,-27 25,33-26,0 1,1 0,1 0,0 1,0 0,2 1,-1 0,2 0,-9 28,9-22,1 0,2 0,0 0,-1 30,4-41,0 1,1-1,0 0,0 1,1-1,0 0,1 0,0 0,0 0,1 0,8 14,-10-21,-1 0,1 0,0 0,0 0,0 0,0 0,0 0,0-1,0 1,1-1,-1 0,0 1,1-1,-1 0,1 0,0-1,-1 1,1-1,0 1,-1-1,1 0,0 0,-1 0,1 0,0 0,0-1,-1 1,1-1,-1 0,1 1,2-3,7-2,-1-1,1 0,-1-1,0 0,11-10,81-67,121-129,-207 195,-12 11,1 0,1 0,-1 1,1 0,0 0,0 1,11-7,-17 12,0 0,-1-1,1 1,0 0,-1 0,1 0,0-1,0 1,-1 0,1 0,0 0,-1 0,1 0,0 0,0 1,-1-1,1 0,0 0,-1 0,1 1,0-1,-1 0,1 1,0-1,-1 0,1 1,-1-1,1 1,-1-1,1 1,-1-1,1 1,-1 0,1-1,-1 1,0-1,1 1,-1 1,8 31,-8-33,5 57,-4 75,-1-35,0-86,8 177,-5-148,3 1,15 60,-5-59,-16-41,0-1,1 1,-1 0,0 0,0-1,1 1,-1 0,1-1,-1 1,1-1,-1 1,1-1,-1 1,1 0,-1-1,1 0,-1 1,1-1,0 1,-1-1,1 0,0 1,0-1,-1 0,3 0,-3 0,1-1,0 0,0 1,0-1,-1 0,1 0,0 0,-1 0,1 0,-1 0,1 0,-1 0,1 0,-1 0,0 0,1 0,-1 0,0-2,6-28,-2 0,0 0,-3-62,-1 41,1-26,0-129,-3 162,-2-1,-15-63,18 103,0 0,-1 1,1 0,-2-1,1 1,-5-9,6 14,1-1,-1 1,1-1,-1 0,1 1,-1-1,1 1,-1-1,0 1,1 0,-1-1,0 1,1 0,-1-1,0 1,0 0,1 0,-1-1,0 1,0 0,-1 0,1 1,-1-1,1 0,0 1,-1 0,1-1,-1 1,1 0,0 0,0-1,-1 1,1 0,0 0,0 0,0 1,-1 0,-9 12,1 1,0 0,1 0,1 1,-11 29,-22 89,16-14,23-105,0 0,2 1,0-1,0 1,5 26,-4-38,0-1,0 1,0-1,1 1,-1-1,1 0,0 0,-1 1,2-1,-1 0,4 4,-5-7,-1 1,1-1,0 1,-1-1,1 1,0-1,0 1,0-1,-1 0,1 1,0-1,0 0,0 0,0 0,0 0,0 0,-1 0,1 0,2 0,-2-1,1 1,-1-1,1 0,-1 1,0-1,1 0,-1 0,0 0,0 0,0 0,0 0,0-1,0 1,0 0,1-2,7-13,0 0,-1 0,-1-1,8-29,15-76,-29 119,11-57,7-84,-19 136,0 1,0-1,-2-12,2 19,0 0,0 1,0-1,0 0,-1 0,1 1,0-1,-1 1,1-1,0 0,-1 1,1-1,0 1,-1-1,1 1,-1-1,1 1,-1-1,0 1,0-1,0 1,0 0,0 0,0 0,1 0,-1 0,0 0,0 0,0 1,0-1,1 0,-1 1,0-1,0 1,1-1,-1 1,0-1,1 1,-1-1,0 1,1 0,-1-1,0 2,-14 16,1 0,1 2,1-1,-19 41,14-25,-75 158,83-169,1 1,1 0,0 0,2 0,2 1,-2 32,5-50,0-1,1 1,0 0,0-1,1 1,4 12,-6-18,1-1,0 1,-1-1,1 1,0 0,0-1,0 1,0-1,0 0,0 1,1-1,-1 0,0 0,1 0,-1 0,1 0,-1 0,1 0,-1 0,1-1,0 1,-1 0,1-1,0 0,-1 1,1-1,0 0,0 0,-1 0,1 0,0 0,0 0,-1 0,1-1,2 0,1-1,1 0,0 0,-1-1,0 0,1 0,-1-1,-1 1,9-8,33-39,-33 34,58-72,118-190,-161 214,-40 87,1 0,-16 46,7-14,6-23,1-3,1 1,2 0,1 0,-9 53,17-81,1 1,0-1,0 0,0 0,0 1,1-1,-1 0,0 0,1 1,0-1,-1 0,1 0,0 0,0 0,0 0,0 0,1 0,-1 0,1 0,-1-1,1 1,-1 0,3 1,-3-3,0 1,0-1,0 1,0-1,0 0,0 1,0-1,0 0,0 0,0 0,0 0,0 0,0 0,0 0,0 0,0 0,0-1,0 1,0 0,1-1,0 0,0-1,0 1,0 0,-1-1,1 1,-1-1,1 0,-1 1,1-1,-1 0,0 0,0 0,1-2,8-19,-2 1,0-1,5-30,0 0,109-463,-121 493,-1 23,0 0,0 0,-1-1,1 1,0 0,0 0,0 0,0 0,0-1,-1 1,1 0,0 0,0 0,0 0,0 0,-1 0,1 0,0 0,0-1,0 1,-1 0,1 0,0 0,0 0,0 0,-1 0,1 0,0 0,0 0,0 0,-1 0,1 0,0 1,0-1,0 0,-1 0,1 0,0 0,0 0,0 0,-1 0,1 1,0-1,0 0,0 0,0 0,-30 32,26-27,-197 256,-102 122,286-362,-200 217,211-232,0 1,-1-1,1-1,-1 1,-1-1,-8 4,14-8,-1 0,1 0,-1 0,1-1,-1 1,1-1,-1 0,0 0,1 0,-1 0,0 0,1-1,-1 1,1-1,-1 1,1-1,-1 0,1 0,-1 0,1-1,0 1,0 0,-4-4,-16-13,0-1,2-2,-35-43,25 28,-235-248,236 252,20 19,28 22,-11-4,253 123,379 131,-351-171,-267-86,-21-2,-1-1,0 1,0 0,1 0,-1 0,0 0,0 0,1 0,-1 0,0 0,0-1,0 1,1 0,-1 0,0 0,0 0,0-1,0 1,1 0,-1 0,0 0,0-1,0 1,0 0,0 0,0-1,0 1,0 0,0 0,0-1,0 1,0 0,0 0,0-1,0 1,0 0,0 0,0-1,-2-3,0 1,0-1,0 0,0 1,-1 0,-5-6,-155-165,-260-214,85 129,326 251,-34-20,44 26,-1 1,1 0,-1 0,1 0,-1 0,1 1,-1-1,0 1,1-1,-1 1,0 0,0 0,1 0,-5 1,6 0,0-1,0 1,-1-1,1 1,0 0,0 0,0 0,1-1,-1 1,0 0,0 0,0 0,1 0,-1 1,0-1,1 0,-1 0,1 0,-1 0,1 1,0-1,-1 0,1 0,0 1,0-1,0 0,0 3,5 38,-5-38,9 33,0 0,3-1,22 49,59 102,-87-176,42 79,4-2,79 101,-99-156,-32-32,0-1,0 1,1-1,-1 0,0 1,1-1,-1 0,0 1,1-1,-1 0,1 0,-1 1,0-1,1 0,-1 0,1 0,-1 1,1-1,-1 0,1 0,-1 0,1 0,-1 0,1 0,-1 0,1 0,-1 0,1 0,-1 0,0 0,1-1,-1 1,1 0,-1 0,1 0,-1-1,0 1,1 0,-1 0,1-1,-1 1,0 0,1-1,-1 0,3-22,-6-9,-2 0,-1 0,-14-41,8 32,-22-75,-67-146,-73-99,167 348,-134-233,125 226,0 1,-2 1,0 0,-35-25,14 11,-287-225,-17-15,308 240,27 20,15 11,21 13,-24-10,48 22,1-2,1-3,1-2,1-2,0-3,0-2,79 3,137-11,-254-3,-44 0,-20 4,1 2,-1 2,-79 23,-133 60,193-67,31-11,19-7,1-1,-1 2,1 0,1 1,-23 14,35-21,0 1,0-1,1 1,-1-1,0 1,1-1,-1 1,1 0,-1-1,1 1,-1 0,1-1,-1 1,1 0,-1 0,1-1,0 1,0 0,-1 0,1 0,0 0,0-1,0 1,0 0,0 0,0 0,0 0,0-1,0 1,1 0,-1 0,0 0,0 0,1-1,-1 1,0 0,1 0,-1-1,1 1,-1 0,1-1,-1 1,1 0,0-1,-1 1,1-1,0 1,1 0,3 2,1 1,-1-1,1-1,0 1,9 2,15 3,0-2,0-1,52 3,94-8,-172 0,51-5,104-20,-81 10,-40 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5T17:58:09.190"/>
    </inkml:context>
    <inkml:brush xml:id="br0">
      <inkml:brushProperty name="width" value="0.2" units="cm"/>
      <inkml:brushProperty name="height" value="0.2" units="cm"/>
      <inkml:brushProperty name="color" value="#FFFFFF"/>
      <inkml:brushProperty name="ignorePressure" value="1"/>
    </inkml:brush>
  </inkml:definitions>
  <inkml:trace contextRef="#ctx0" brushRef="#br0">1440 569,'-5'4,"-2"4,0 0,1 0,0 1,1 0,0 0,-7 17,-2 4,-50 115,-84 286,17 172,110-459,7 2,6 0,12 186,4-243,4-1,3 0,5 0,3-2,4-1,59 130,-47-139,2-2,4-2,3-2,79 88,-82-108,3-3,1-2,3-1,2-3,1-3,61 32,-85-53,1-1,1-2,0-2,48 12,-68-21,0 0,0-1,0-1,0 0,0-1,1-1,-1 0,0 0,0-1,0-1,-1 0,1-1,-1-1,21-9,-22 7,0 0,-1-1,0 0,0 0,-1-1,0 0,0-1,-1 0,12-19,-7 6,-1-2,0 1,14-50,-8 10,13-102,-5-129,-32-58,-15 126,-88-397,-139-195,122 507,21 90,85 184,-44-61,60 94,0 0,0-1,0 1,-1 1,0-1,0 1,0 0,-1 0,1 0,-10-4,12 8,1-1,-1 1,0-1,1 1,-1 0,0 0,0 0,1 0,-1 1,0-1,1 1,-1 0,0 0,1 0,-1 0,1 0,-1 0,1 0,0 1,-1 0,1-1,0 1,0 0,0 0,1 0,-4 4,-6 8,0 0,1 1,1 1,-14 32,-46 137,-6 79,-5 92,1 79,-53 570,81 10,63-588,32-63,-26-275,38 119,-38-158,2-1,35 65,-38-85,2-1,0 0,2-2,37 38,-46-52,0-1,1 0,0-1,1-1,0 0,0-1,1 0,0-1,1-1,31 9,-36-13,0-1,0 0,0 0,0-1,0-1,0 0,1 0,-1-1,-1 0,1-1,0-1,-1 1,1-2,-1 1,0-1,18-13,-8 3,-1-1,-1-1,0-1,-1 0,-1-1,-1-1,0 0,-2-1,18-36,-6 2,-3-2,29-111,-26 55,-5-1,-5 0,0-154,-48-346,-3 348,-11 1,-113-358,105 465,51 147,0 1,-1 0,0 0,-12-16,17 26,-1-1,1 0,0 1,-1-1,1 1,-1-1,1 1,-1 0,1-1,-1 1,0-1,1 1,-1 0,1 0,-1-1,0 1,1 0,-1 0,0 0,1 0,-1 0,0 0,1 0,-1 0,0 0,1 0,-1 0,0 0,1 0,-1 0,-1 1,1 1,-1 0,0 0,1 0,-1 0,1 0,-1 0,1 0,0 1,0-1,0 1,0-1,1 1,-2 3,-5 31,-4 75,2 159,9 122,10 95,42 661,88-9,-139-1137,16 94,45 139,-60-230,0 1,0 0,1-1,0 0,0 0,1 0,5 7,-9-13,1 1,-1-1,1 0,-1 1,0-1,1 0,-1 1,1-1,-1 0,1 0,-1 1,1-1,-1 0,1 0,-1 0,1 0,0 0,-1 0,1 0,-1 0,1 0,-1 0,2 0,-1-1,0 1,0-1,0 1,0-1,0 0,0 0,0 1,-1-1,1 0,0 0,0 0,-1 0,2-2,3-7,-1-1,0 0,0 0,4-22,13-116,26-973,-55 801,-13 2,-15 0,-134-550,88 592,3 63,59 163,-3 0,-56-89,76 135,-1-1,1 1,-1 0,-1 0,1 0,-1 1,0 0,0 0,-8-5,12 8,0 1,0-1,0 1,0 0,-1-1,1 1,0 0,0 0,-1 0,1 0,0 0,0 0,-1 0,1 1,0-1,0 0,-1 1,1-1,0 1,-1 0,-1 1,1 0,-1 0,1 0,0 0,0 0,0 1,0-1,0 1,0 0,1-1,-2 5,-6 12,0 2,2-1,-6 27,-12 77,24-118,-30 196,-8 238,36-272,34 313,-14-367,40 138,-34-173,5-1,52 108,-62-151,2 0,1-2,1-1,2 0,1-2,1 0,41 33,-52-51,1 0,0-1,1-1,0-1,0 0,1-1,22 6,-25-10,0-1,0 0,0-1,0-1,0 0,0-1,0-1,0 0,0-1,19-5,-12 0,0-1,0-1,0 0,-1-2,-1 0,0-2,31-24,-16 7,-2-1,-1-1,29-40,-34 38,-2-2,-2-1,-1-1,-2-1,-2-1,-1 0,-2-1,-2-1,15-84,-24 94,0 0,-2 0,-2 0,-1 1,-1-1,-2 0,-1 1,-1-1,-2 1,-1 1,-2 0,-1 0,-1 1,-21-35,27 52,-2 0,0 0,0 1,-1 0,0 0,-21-16,26 23,-1 1,1 0,-1 0,1 0,-1 0,0 1,0 0,0 0,0 1,0-1,-1 1,1 1,0-1,-1 1,1 0,0 1,-13 2,10-1,0 1,-1 1,1 0,0 0,1 0,-1 2,1-1,0 1,-9 8,-4 6,1 0,-20 28,-19 31,3 3,-60 119,-69 190,37-26,112-258,-34 162,62-223,-6 80,14-111,0 1,0-1,2 0,0 0,1 0,0-1,1 1,1-1,6 15,-10-27,0 1,0-1,0 0,1 0,-1 0,1 0,0 0,-1 0,1 0,0 0,0-1,0 1,0 0,0-1,1 0,-1 0,0 0,1 0,-1 0,1 0,3 0,-5-1,1 0,0 0,0 0,-1-1,1 1,0-1,-1 1,1-1,0 0,-1 0,1 1,-1-1,1 0,-1-1,1 1,-1 0,0 0,0 0,1-1,-1 1,0-1,0 1,0-1,-1 1,1-1,0 0,-1 1,1-1,-1 0,1-2,0 2,-1 0,1 1,-1-1,0 1,1-1,-1 1,0-1,0 0,0 1,0-1,0 0,-1 1,1-1,0 1,-1-1,1 1,-1-1,0 1,1-1,-1 1,-1-3,0 3,0-1,0 0,0 1,0 0,0-1,0 1,0 0,0 0,0 0,-1 0,1 0,-5 0,-3-1,-1 1,1 0,-1 1,0 0,-14 2,5 2,0 0,0 1,0 1,1 1,0 1,0 1,-26 16,23-11,0 1,1 1,1 1,1 0,-26 31,37-38,0 0,1 0,-1 1,2 0,0 0,0 1,1 0,1 0,0 0,0 0,1 1,1-1,0 1,0 0,2 0,0-1,0 1,1 0,0 0,1 0,1-1,0 1,1-1,0 0,6 12,-1-6,1 0,1-1,0 0,1 0,1-2,0 1,1-2,20 17,-12-14,0-2,0 0,2-2,0 0,41 14,-18-11,1-3,0-2,1-2,0-3,0-1,69-3,-53-4,-1-3,0-3,123-32,-148 29,-1-2,-1-2,0-1,-1-2,-1-1,-1-2,49-38,-74 52,-1-1,0 0,0 0,-1-1,0 0,7-12,-13 19,0 0,1 0,-1 0,0 0,0-1,-1 1,1 0,0-1,-1 1,1-1,-1 1,0-1,0 1,0 0,0-1,0 1,-1-1,1 1,-1-1,1 1,-1 0,0-1,0 1,0 0,0 0,-1 0,1 0,0 0,-1 0,0 0,1 0,-1 0,-2-1,-1 0,1 0,-1 0,0 0,0 1,0 0,0 0,-1 0,1 1,0 0,-1 0,-8-1,-8 1,-35 4,52-3,-75 8,-84 20,-79 31,93-22,76-20,29-9,0 3,1 2,-75 31,117-43,-1 0,1 0,0 0,0 0,0 1,0-1,0 1,0-1,1 1,-1-1,1 1,-1 0,1 0,-1 0,1 0,0 0,0 0,0 0,0 0,0 1,0 1,1-1,0 0,0-1,1 1,-1 0,1-1,0 1,0 0,0-1,0 1,0-1,1 0,-1 1,1-1,-1 0,1 0,0 0,4 4,-2-2,1 0,0 0,0-1,0 1,1-1,-1 0,1-1,0 0,0 1,0-2,0 1,0-1,0 0,0 0,11 0,4-2,1 0,-1-1,29-6,131-31,-1-7,182-74,-340 112,0-1,-1-1,0-1,21-15,-40 25,0 0,-1 0,0 0,1 0,-1 0,1 0,-1-1,0 1,0 0,0-1,0 1,0-1,0 1,0-1,-1 0,1 1,0-1,-1 0,1 1,-1-1,0 0,0 0,1 0,-1 1,-1-4,0 3,0 0,0-1,0 2,0-1,-1 0,1 0,0 0,-1 0,0 1,1-1,-1 1,0-1,0 1,0 0,0 0,0 0,-4-2,-1 0,-1 0,1 1,-1 0,1 0,-1 1,0 0,1 0,-1 0,0 1,-12 2,-2 1,1 2,-31 11,46-15,-61 20,-132 48,192-67,0 1,1 0,0 0,-1 0,1 1,0 0,1 0,-1 1,1 0,0 0,-7 9,8-9,-1 0,1 0,-1 0,0-1,0 0,0 0,-1 0,0 0,1-1,-1 0,-7 2,-11 4,-39 9,36-11,-65 16,-70 21,157-43,-1 1,1 1,0-1,0 1,-1 0,2 0,-1 0,0 1,1 0,-6 6,9-9,0 1,-1-1,1 1,1 0,-1 0,0-1,0 1,1 0,-1 0,1 0,-1 0,1 0,0 0,0 0,0-1,0 1,0 0,0 0,1 0,-1 0,1 0,-1 0,1 0,0-1,-1 1,1 0,0 0,0-1,0 1,1-1,-1 1,0-1,1 1,1 1,3 2,-1-1,1 1,1-1,-1 0,1-1,-1 1,1-1,0-1,0 1,0-1,0 0,11 0,-3 1,1-2,0 0,0-1,29-3,-44 3,29-6,-29 5,0 1,0 0,0-1,0 1,0-1,0 1,0-1,0 1,0-1,0 0,-1 1,1-1,0 0,0 0,-1 1,1-1,0 0,-1 0,1 0,-1 0,1 0,-1 0,1-2,-1 2,1 1,-1-1,1 1,-1-1,0 1,1-1,-1 1,1-1,-1 1,1-1,-1 1,1 0,0-1,-1 1,1 0,-1 0,1-1,0 1,-1 0,1 0,0 0,-1 0,1 0,1 0,22-2,-17 2,14-2,-10 2,1 0,-1-1,0-1,1 0,-1-1,0 0,0 0,11-6,-21 8,0 1,0-1,0 0,0 0,0 0,0 1,0-1,0 0,0 0,0-1,-1 1,1 0,0 0,-1 0,1 0,-1-1,1 1,-1 0,0 0,0-1,1 1,-1 0,0-1,0 1,0 0,0 0,0-1,-1 1,1 0,0-1,-1 1,1 0,0 0,-1-1,0 1,1 0,-1 0,0 0,1 0,-1 0,-2-2,0-1,-1-1,0 1,0 0,0 1,-1-1,1 1,-1-1,-8-3,4 3,-1 1,1 1,-1-1,0 1,0 1,0 0,-18 1,-75 9,76-5,-468 87,478-87,-34 10,48-13,0 0,0 0,-1 1,1 0,0 0,0-1,0 2,0-1,1 0,-1 1,-2 3,4-6,1 1,0-1,0 1,-1-1,1 1,0-1,0 1,0 0,0-1,-1 1,1-1,0 1,0-1,0 1,0 0,0-1,1 1,-1-1,0 1,0-1,0 1,0 0,1-1,-1 1,0-1,1 1,-1-1,0 1,1-1,-1 0,0 1,1-1,-1 1,1-1,-1 0,1 1,-1-1,1 0,-1 0,1 1,-1-1,1 0,-1 0,1 0,0 1,-1-1,1 0,0 0,34 6,2-3,1-2,-1-1,60-10,116-30,243-87,-342 85,204-105,-317 146,118-71,-104 62,-2 0,1-2,-1 1,-1-2,19-23,-30 34,1 1,-1-1,0 0,0 0,0 1,0-1,0 0,0 0,0 0,0 0,-1 0,1-1,-1 1,0 0,1 0,-1 0,0 0,0 0,-1-1,1 1,0 0,-1 0,0-4,-1 4,0 0,0-1,0 1,0 0,0 0,0 0,0 0,-1 1,1-1,0 1,-1-1,0 1,1 0,-1 0,0 0,-4-1,-1 0,-1 0,0 1,0 0,0 0,0 1,0 0,1 1,-1 0,0 0,0 1,-14 5,-4 3,0 1,-32 19,3-1,-47 17,-2-6,-117 29,218-68,1 0,0 0,-1 0,1-1,-1 1,1-1,0 0,-1 0,1 0,-1 0,-3-2,4 1,1 0,-1-1,0 1,1-1,-1 0,1 0,0 0,-1 0,1 0,0-1,-3-4,3 5,0 0,0 0,0 0,0 0,-1 0,1 1,-1-1,1 1,-1-1,0 1,1 0,-1 0,0 0,0 0,0 1,0-1,0 1,1 0,-1 0,0 0,0 0,0 0,0 0,0 1,0 0,-5 1,3 0,0 0,1 0,-1 0,0 0,1 1,-1 0,1 0,0 0,0 0,0 1,0 0,1 0,0 0,-5 6,8-9,-1-1,1 1,-1-1,1 1,0-1,-1 1,1-1,0 1,0 0,-1-1,1 1,0 0,0-1,0 1,0-1,0 1,0 0,0-1,0 1,0 0,0-1,0 1,0 0,0-1,1 1,-1 0,0-1,0 1,1-1,-1 1,0 0,1-1,-1 1,1-1,-1 1,1-1,-1 0,2 2,-1-2,1 1,0-1,-1 1,1-1,0 0,0 0,-1 0,1 0,0 0,0 0,-1 0,1 0,0-1,-1 1,3-1,16-8,0 0,-1-1,0-1,-1-1,30-25,-20 15,24-19,54-53,-79 66,-1-1,-2-1,29-45,-46 65,-2 0,1-1,-1 0,-1 1,5-18,-8 24,0 1,-1-1,1 1,-1 0,0-1,0 1,0-1,0 1,-1 0,1-1,-1 1,0 0,0-1,0 1,-1 0,1 0,-1 0,1 0,-1 0,0 0,0 1,-5-6,2 4,0 0,0 1,0 0,-1-1,1 2,-1-1,0 1,-11-4,1 2,-1 1,-21-1,9 2,-1 2,1 2,-1 0,1 2,0 1,0 1,0 2,-42 17,51-17,0 1,1 0,1 2,-1 0,2 2,0-1,0 2,1 1,1 0,0 0,1 2,-18 27,26-33,0-1,1 1,1 0,0 1,1-1,-3 15,5-22,1 1,-1-1,1 0,0 0,0 1,1-1,0 0,-1 0,3 6,-2-8,-1 0,1 0,0 0,1 0,-1-1,0 1,0 0,1 0,-1-1,1 1,0-1,-1 0,1 1,0-1,0 0,-1 0,1 0,0 0,3 1,18-1,0 0,-22-1,0 0,-1 1,1-1,-1 0,1 1,0-1,-1 1,1-1,-1 1,1-1,-1 1,1-1,-1 1,0-1,1 1,-1 0,0-1,1 1,-1 0,0-1,0 1,0 0,1-1,-1 1,0 0,0 0,0-1,0 1,-1 1,-7 46,6-40,1 0,-1-1,1 1,0 0,1 12,0-17,1 0,0 0,-1 0,1 0,0 0,0-1,1 1,-1 0,1 0,-1-1,1 1,0-1,0 1,0-1,0 0,0 0,1 0,3 3,1-1,1 1,0-1,-1 0,2-1,-1 0,0 0,1-1,-1 0,1-1,-1 0,1 0,16-1,0-1,-1-2,1-1,31-9,-25 5,0-2,-1-1,0-2,38-21,-57 27,0 1,0-2,-1 1,0-1,0-1,-1 0,0 0,0-1,-1 0,-1 0,0-1,0 0,9-22,-14 30,-1-1,0 0,0 1,0-1,0 0,-1 0,1 1,-1-1,0 0,0 0,0 0,-1 1,1-1,-1 0,0 0,0 1,0-1,-1 1,1-1,-1 1,0-1,0 1,0 0,0 0,-1 0,1 0,-1 0,0 1,0-1,0 1,0-1,-5-2,-16-4</inkml:trace>
  <inkml:trace contextRef="#ctx0" brushRef="#br0" timeOffset="562.54">2215 5985,'-17'5,"-32"13,11-2,-9 1,-202 81,188-71,2 2,-58 39,107-61,1 0,-1 0,1 0,0 1,1 1,-8 9,14-16,1 0,0 0,0-1,-1 1,1 0,1 0,-1 0,0 1,0-1,1 0,-1 0,1 0,-1 1,1-1,0 0,0 0,0 1,0-1,1 0,-1 0,1 0,-1 1,1-1,0 0,0 0,-1 0,2 0,-1 0,0 0,0 0,0-1,1 1,-1 0,1-1,0 1,-1-1,1 1,2 0,-1 0,0 0,0-1,0 1,1-1,-1 0,0 0,0 0,1-1,-1 1,1-1,-1 1,0-1,1 0,-1-1,1 1,-1-1,0 1,1-1,-1 0,5-2,9-4,-2 0,27-15,-32 16,11-7,25-21,4-3,-49 36,0 1,0 0,1-1,-1 1,0 0,1 0,-1 0,0 0,1 0,-1 0,0 0,0 1,1-1,-1 0,0 1,0-1,1 1,-1-1,0 1,0-1,0 1,0 0,0 0,1 1,19 7,-17-9,0 0,1-1,-1 1,0-1,0 0,0 0,0 0,0 0,0-1,0 0,-1 0,5-3,43-32,-45 31,123-107,131-149,-240 240,0 0,18-30,-28 29,-10 22,0 1,0 0,0 0,0-1,0 1,1 0,-1-1,0 1,-1 0,1-1,0 1,0 0,0 0,0-1,0 1,0 0,0-1,0 1,0 0,-1 0,1-1,0 1,0 0,0 0,-1-1,1 1,0 0,0 0,-1 0,1-1,0 1,0 0,-1 0,1 0,-1 0,-1 0,0 0,-1 1,1-1,-1 1,1 0,0 0,0 0,0 0,-1 0,1 0,0 0,0 1,0-1,1 1,-3 2,-52 48,-55 68,45-47,1-3,9-8</inkml:trace>
  <inkml:trace contextRef="#ctx0" brushRef="#br0" timeOffset="30091.91">1757 6320,'-1'2,"0"0,-1 0,1 0,0 0,0 0,0 0,0 1,0-1,1 0,-1 1,1-1,-1 0,1 1,0-1,0 1,0-1,1 4,-1-5,0 0,0 0,0-1,0 1,0 0,0 0,0 0,1-1,-1 1,0 0,1 0,-1-1,1 1,-1 0,1-1,-1 1,1-1,-1 1,1 0,-1-1,1 1,0-1,-1 1,1-1,0 0,-1 1,1-1,0 0,0 1,0-1,-1 0,1 0,0 0,0 0,0 0,-1 0,1 0,0 0,0 0,0 0,-1 0,1 0,0-1,0 1,-1 0,1-1,0 1,0 0,-1-1,1 1,0-1,0 0,11-8,-1 1,-1-2,1 1,-2-1,1-1,12-18,0 0,64-75,295-378,-353 442,37-70,-62 105,-1-1,1 0,-1 0,0 0,0 0,-1 0,0 0,1-7,-2 11,0 0,-1 0,1 0,0-1,-1 1,0 0,1 0,-1 0,0 0,0 0,0 1,0-1,0 0,-1 0,1 1,0-1,-1 0,1 1,-1 0,0-1,0 1,1 0,-1 0,0 0,0 0,-2-1,-7-2,1 0,-1 1,0 0,0 0,0 2,0-1,-1 1,-16 1,-2 2,0 1,-31 8,8 2,1 2,1 2,0 3,2 2,0 1,2 3,0 3,-71 56,101-71,0 1,1 1,1 0,-18 25,29-36,1 0,-1 1,1-1,0 1,0-1,1 1,0 0,0 0,0 0,1 0,0 1,0-1,0 0,1 1,0-1,0 0,1 1,-1-1,4 12,-2-15,-1 0,0 0,1 0,-1 0,1 0,0-1,0 1,0-1,1 1,-1-1,0 0,1 0,0 0,-1 0,1 0,0 0,0-1,0 0,0 1,0-1,0 0,0-1,1 1,-1 0,0-1,0 0,1 0,5 0,6-1,0-1,0-1,-1 0,1-1,16-7,50-22,105-57,70-59,-225 130,-7 6,-1-2,-1 0,0-1,33-32,-53 46,-1 1,1-1,-1 0,1 0,-1 0,0 0,0 0,0 0,0 0,0 0,0 0,0 0,0-4,-1 5,0-1,-1 1,1 0,0 0,-1 0,1 0,0 0,-1 1,1-1,-1 0,1 0,-1 0,0 0,1 0,-1 1,0-1,0 0,0 1,1-1,-1 0,0 1,0-1,0 1,0-1,0 1,0 0,0-1,0 1,0 0,-1 0,-14-4,1 1,-1 1,0 1,-30 1,-67 9,107-8,-114 14,0 5,-225 69,337-87,1 1,0 0,0 0,0 1,0 0,-9 7,15-10,0 0,0 0,0 0,0 0,0 0,0 0,0 1,1-1,-1 0,0 0,1 1,-1-1,1 0,-1 1,1-1,0 1,-1-1,1 0,0 1,0-1,0 1,0-1,0 1,0-1,1 0,-1 1,0-1,1 1,-1-1,1 0,-1 0,1 1,0-1,0 0,-1 0,1 1,0-1,0 0,0 0,0 0,2 1,1 2,1 0,0-1,-1 1,1-1,1 0,-1 0,0-1,1 0,-1 0,11 3,6-1,34 3,-50-6,71 4,0-3,127-14,150-44,-160 12,-143 26,-38 8,-13 9,0 1,1 0,-1 0,0-1,0 1,0 0,0 0,0-1,0 1,0 0,0 0,0-1,0 1,0 0,0 0,0-1,0 1,0 0,0-1,0 1,-1 0,1 0,0 0,0-1,0 1,0 0,0 0,-1-1,1 1,0 0,0 0,-3-2,0 1,1-1,-1 1,0 0,0 0,0 0,0 0,-4 0,-48-7,0 2,-93 2,82 4,-471 8,3 47,479-47,-81 25,131-31,-29 11,32-12,0-1,1 1,-1 0,1 0,-1 0,1 0,0 0,-1 1,1-1,0 0,0 1,0-1,0 1,0-1,-1 3,2-3,0 0,0-1,0 1,0 0,0 0,0 0,0 0,0 0,0-1,0 1,1 0,-1 0,0 0,0 0,1-1,-1 1,1 0,-1 0,1-1,-1 1,1 0,0-1,-1 1,1-1,-1 1,1-1,0 1,0-1,-1 1,3 0,27 11,-25-10,35 9,0-2,0-2,1-1,43 0,-6 0,-70-6,283 22,-225-21,-1-2,95-14,-146 13,1-1,-1 0,0-1,0 0,17-9,-31 13,1 0,-1 0,1-1,0 1,-1 0,1 0,-1-1,1 1,-1 0,1-1,-1 1,1 0,-1-1,1 1,-1-1,0 1,1-1,-1 1,0-1,1 1,-1-1,0 1,0-1,1 1,-1-1,0 1,0-1,0 0,0 1,0-1,0 1,0-1,0-1,-1 2,0-1,0 0,0 0,0 0,0 1,0-1,-1 0,1 1,0-1,0 1,-1 0,1-1,0 1,-1 0,1 0,-2 0,-22-1,-1 1,1 1,-34 6,40-4,-70 9,1 3,-114 37,196-51,1 1,-1-1,1 1,-1 0,1 0,0 1,0-1,0 1,0 0,1 1,-1-1,-5 7,9-9,0 0,1 0,-1 0,1 0,-1 0,1 0,0 0,-1 0,1 0,0 0,0 0,0 0,0 0,0 0,0 0,0 0,0 0,0 0,0 1,1-1,-1 0,0 0,1 0,-1 0,1 0,-1 0,1 0,-1-1,1 1,0 0,-1 0,1 0,0-1,0 1,0 0,0-1,-1 1,1 0,2 0,2 2,0 0,1 0,0-1,-1 1,12 2,10 0,-1-2,1 0,0-2,-1-1,1-1,0-1,30-6,181-52,-211 51,14-3,-36 13,-8 6,-11 6,13-12,-5 5,0 0,0 0,0 1,1 0,-5 8,10-13,-1-1,0 0,0 1,1-1,-1 1,1 0,-1-1,1 1,0-1,-1 1,1 0,0-1,0 1,1 2,-1-3,1 0,-1 0,1 0,-1 0,1 0,0 0,-1-1,1 1,0 0,0 0,-1-1,1 1,0-1,0 1,0-1,0 1,0-1,0 1,0-1,0 0,0 0,0 1,0-1,0 0,0 0,1 0,0 0,0 0,0 0,1-1,-1 1,0 0,0-1,0 0,0 1,0-1,0 0,-1 0,1 0,0 0,0 0,-1-1,1 1,0 0,-1-1,0 0,1 1,-1-1,0 0,0 1,2-4,2-4,0 0,-1-1,5-16,-2 1,-1 0,-1-1,-1 0,0-38,-5 57,-3 10,-4 14,7-15,-38 99,5 1,-38 191,72-291,-7 22,7-24,0 1,0-1,0 0,0 0,0 0,-1 0,1 0,0 1,0-1,0 0,0 0,0 0,0 0,0 0,0 0,-1 0,1 1,0-1,0 0,0 0,0 0,0 0,-1 0,1 0,0 0,0 0,0 0,0 0,-1 0,1 0,0 0,0 0,0 0,0 0,-1 0,1 0,0 0,0 0,0 0,0 0,0 0,-1-1,-6-13,-3-22,-8-66,10 49,-178-873,21 126,162 788,-88-603,116 762,-20-108,67 530,-42 2,-57-712,6 29,-94-384,115 495,-9-21,9 22,0-1,0 1,0 0,0 0,0 0,0 0,0 0,0 0,-1 0,1 0,0 0,0 0,0 0,0 0,0-1,0 1,0 0,0 0,0 0,0 0,0 0,-1 0,1 0,0 0,0 0,0 0,0 0,0 0,0 0,0 0,0 0,-1 0,1 0,0 0,0 0,0 0,0 0,0 0,0 0,0 0,0 0,0 1,0-1,-1 0,1 0,0 0,0 0,0 0,0 0,0 0,0 0,0 0,0 0,0 1,-4 13,0 110,4-85,65 947,-59-953,-11-68,-247-1813,249 1811,9 60,0 6,25 111,166 807,-186-884,29 151,-27-156,34 90,-31-116,-11-29,-2-10,0-8,-2-1,0 1,0-1,-4-25,1 0,-82-834,72 802,4 44,8 29,0 0,0 0,0-1,0 1,0 0,0 0,0 0,0 0,0 0,0 0,0 0,0 0,0 0,0-1,0 1,0 0,0 0,0 0,0 0,0 0,-1 0,1 0,0 0,0 0,0 0,0 0,0-1,0 1,0 0,0 0,0 0,0 0,0 0,0 0,-1 0,1 0,0 0,0 0,0 0,0 0,0 0,0 0,0 0,0 0,0 0,-1 0,1 0,0 0,0 0,0 0,0 0,0 0,0 0,0 0,0 0,0 0,0 0,-1 1,1-1,0 0,0 0,0 0,0 0,-2 16,3 52,18 112,-9-102,-6-38,68 527,28-4,-94-533,-4-19,0 0,1 0,0 0,1 0,6 13,-7-22,-2-10,-5-35,-18-81,8 56,-22-140,-71-324,94 490,8 40,1 12,-1 27,2 1,3 73,2-45,-2 20,4 226,24-3,-21-276,-2-23,-2-12,1-21,1-94,-4 54,76-1020,70-4,77-89,85 26,-305 1141,104-290,-106 292,1 1,1-1,-1 1,1-1,7-7,-11 14,0 0,1-1,-1 1,0 0,0 0,0 0,0 0,1-1,-1 1,0 0,0 0,0 0,1 0,-1 0,0 0,0 0,1-1,-1 1,0 0,0 0,1 0,-1 0,0 0,0 0,0 0,1 0,-1 0,0 1,0-1,1 0,-1 0,0 0,1 0,2 11,-2 8,-2-1,0 1,-1 0,-6 24,4-19,-73 362,-21 130,93-469,1 0,2 0,2 0,2 0,10 57,-8-82,4 40,-8-61,1 0,-1 0,0 0,0 0,-1 0,1 0,0 0,0 0,0-1,-1 1,1 0,0 0,-1 0,1 0,-1 0,1 0,-2 1,2-2,-1 0,1 1,-1-1,1 0,-1 0,0 1,1-1,-1 0,1 0,-1 0,0 0,1 0,-1 0,1 0,-1 0,0 0,1 0,-1 0,0 0,0-1,-4-1,0 0,0-1,0 0,-9-6,11 6,-52-36,-2 2,-2 2,-112-48,159 78,0 1,-1 0,1 1,-20-3,28 6,0 0,0 0,0 0,0 0,0 1,0-1,1 1,-1 0,0 0,1 1,-1-1,0 1,1 0,0-1,-1 2,1-1,0 0,0 1,-4 4,1 0,0 0,1 1,0 0,0 0,1 0,0 1,-4 11,-1 9,-5 33,-5 53,6 1,2 188,13-180,25 179,-13-216,4-1,55 157,-56-200,2 0,35 60,-42-84,1 0,1-2,0 0,1 0,1-1,0-1,23 16,-31-25,1-1,0 0,0 0,0-1,0 0,1 0,0-1,-1-1,1 1,0-2,0 1,18-1,-13-2,0-1,0 0,0-1,-1-1,1 0,-1-1,0 0,14-8,5-5,-2-1,0-2,-1-1,-1-1,-1-1,-2-2,0-1,36-49,-27 27,-3-1,-2-1,-2-1,35-96,-45 100,-3-2,-2 0,-2 0,-3-1,-1 0,-3 0,-2-1,-2 1,-3-1,-14-79,2 61,-26-71,28 104,-1 1,-3 0,-30-50,44 82,0-1,1 1,-2 0,1 0,0 0,-1 0,0 1,0 0,0 0,0 0,-6-3,7 5,1 0,-1 0,1 1,-1 0,0-1,1 1,-1 0,0 0,1 0,-1 1,0-1,1 1,-1-1,1 1,-1 0,1 0,-1 0,1 0,-1 1,1-1,0 1,0-1,-4 4,-16 16,1 0,0 2,2 0,-25 40,42-60,-266 441,36 25,122-220,80-168,-23 92,45-143,2 0,-3 41,8-60,1-1,0 1,1 0,0-1,1 1,0-1,0 0,1 1,1-1,4 10,-6-17,0 1,-1-1,1 1,1-1,-1 0,0 0,1 0,0 0,-1 0,1-1,0 1,1-1,-1 0,0 0,1 0,-1 0,1 0,-1-1,1 0,0 0,0 0,-1 0,1 0,0-1,0 1,8-2,-1 0,0-1,0-1,0 0,0 0,0-1,0-1,-1 0,13-8,29-19,0-3,83-74,74-107,-163 161,-2-3,44-76,-68 99,-2 0,-1-1,-2-1,-1-1,13-62,-24 88,-1 0,0 0,-1 0,-1 0,0 0,0 0,-1 0,-1 0,0 0,0 0,-2 0,1 1,-1-1,-1 1,0 0,0 0,-1 1,-1 0,0 0,0 0,-1 1,-9-9,1 4,0 2,0 0,-1 0,0 2,-1 0,-1 1,1 0,-1 2,0 0,-1 2,0 0,0 1,0 1,-21-1,14 3,0 1,0 1,1 2,-1 0,1 2,-1 1,1 1,1 1,-1 1,-27 15,27-10,1 1,0 1,1 1,1 1,-21 22,34-30,0 0,1 0,1 1,0 0,0 0,1 1,0 0,1 0,1 1,0 0,0 0,-4 27,8-33,1-1,0 1,0 0,1 0,0 0,0 0,1-1,0 1,0-1,0 1,1-1,0 0,0 0,1 0,-1 0,1 0,1-1,-1 0,1 0,0 0,0 0,0-1,1 0,5 4,4 1,1 0,-1-1,2-1,-1 0,1-1,-1-1,2-1,22 4,-20-7,0 0,0-1,0-2,0 0,0 0,0-2,0-1,-1 0,0-1,0-1,31-17,14-12,108-81,-144 97,-24 17,145-110,-121 89,-2-1,0 0,23-32,-46 53,0 0,0 0,0 0,-1 0,1-1,-1 1,0-1,-1 0,1 1,1-9,-3 11,0 0,0 0,-1 1,1-1,0 0,-1 0,1 0,-1 1,1-1,-1 0,0 1,0-1,0 1,0-1,0 1,0-1,0 1,0 0,-1-1,1 1,0 0,-1 0,1 0,-1 0,1 0,-1 0,0 1,1-1,-1 0,-3 0,-9-2,-1 0,1 1,0 0,-1 1,1 1,-29 2,10 0,-105 6,-216 39,267-28,1 3,0 4,-126 57,77-11,119-62,1 0,1 2,0-1,0 2,1 0,-12 15,23-25,0 0,-1 1,1-1,0 0,1 1,-1-1,0 1,1 0,0-1,0 1,0 0,0 5,1-7,0 0,0 0,1 0,-1 0,1 0,-1 0,1 0,0 0,0 0,0 0,0 0,0 0,0 0,0-1,0 1,1 0,-1-1,1 1,0-1,-1 0,1 1,2 1,3 1,0-1,0 1,0-1,1 0,-1-1,1 0,14 3,60 0,-57-4,424-17,0-41,-96-4,356-110,-687 165,-2 1,0-1,0-1,-1-1,32-17,-50 24,1 1,-1-1,0 1,0-1,-1 0,1 1,0-1,0 0,0 0,0 0,-1 1,1-1,0 0,-1 0,1 0,0 0,-1 0,1 0,-1 0,0-1,1 1,-1 0,0 0,0 0,0-2,0 2,-1-1,0 1,1 0,-1-1,0 1,0 0,0 0,0 0,0 0,0 0,0 0,0 0,0 0,-1 1,1-1,0 0,-2 0,-8-4,0 1,0 1,-20-5,-53-4,-167-2,174 12,43 1,-546-8,2 48,346 3,198-34,1 2,0 1,0 2,-48 26,76-36,-1 1,1-1,0 1,0 0,1 0,-1 1,1-1,0 1,0 0,1 0,-4 7,5-10,1 1,0 0,0-1,1 1,-1 0,0 0,1 0,0 0,-1 0,1 0,1 0,-1 0,0 0,1 0,-1-1,1 1,0 0,0 0,0 0,0-1,0 1,1 0,-1-1,4 4,3 3,0 0,0-1,1 0,0-1,0 0,1 0,0-1,0-1,1 1,0-2,-1 1,13 2,18 4,83 11,2-8,1-7,150-9,251-46,-481 42,18-1,0-2,111-32,-168 38,-1 0,1 0,12-7,-19 9,0 1,0-1,0 0,-1 1,1-1,0 1,0-1,-1 0,1 0,0 1,-1-1,1 0,-1 0,1 0,-1 0,1 0,-1 0,0-1,0 2,0-1,0 0,0 1,0-1,0 0,0 1,0-1,-1 0,1 1,0-1,-1 1,1-1,0 0,-1 1,1-1,-1 1,1-1,0 1,-2-1,-2-2,-1 0,1 0,-1 1,1 0,-7-2,10 3,-46-15,0 2,-52-9,-104-8,-396-22,1 62,598-9,-177 18,133-12,-80 24,118-28,0 0,0 0,0 1,1 0,0 0,-1 0,1 0,-7 7,11-9,0 0,0 0,0 0,1 0,-1 0,0 0,0 1,1-1,-1 0,1 1,-1-1,1 0,0 1,-1-1,1 0,0 1,0-1,0 1,0-1,0 0,0 1,1-1,-1 1,0-1,1 0,-1 1,1-1,-1 0,1 0,0 1,-1-1,1 0,0 0,0 0,0 0,0 0,0 0,0 0,2 1,4 5,1-2,-1 1,1-1,0 0,1 0,-1-1,1 0,12 3,5 1,48 7,233 14,4-22,-240-7,-68 0,312 1,-5-25,-300 22,50-9,-55 10,0 0,0-1,0 0,-1 0,1 0,-1-1,1 1,5-6,-9 7,0 0,0 0,-1 0,1 1,0-1,-1 0,1 0,-1 0,1 0,-1 0,1 0,-1 0,0 0,1 0,-1 0,0 0,0 0,0 0,0-1,0 1,0 0,0 0,0 0,-1 0,1 0,0 0,-1 0,1 0,0 0,-1 0,1 0,-1 0,0 0,1 0,-1 1,0-1,1 0,-3-1,-2-4,-1 1,0 0,-1 0,-6-4,9 6,-32-19,0 2,-1 1,-1 2,-1 1,0 2,-1 2,-1 1,0 3,-56-5,60 10,-1 1,0 3,0 1,0 2,1 1,-1 2,1 2,1 1,0 2,-50 23,74-29,-1 1,1 1,0 0,1 0,0 1,-18 19,25-24,1 0,-1 0,1 0,0 0,1 1,-1-1,1 1,0 0,0 0,0 0,1 0,0 0,0 0,0 0,0 0,1 0,0 0,0 1,1-1,-1 0,1 0,1 5,-1-7,0-1,0 1,1-1,-1 0,1 0,-1 0,1 0,-1 0,1 0,0 0,0 0,0-1,0 1,0-1,1 1,-1-1,0 0,1 0,-1 0,1 0,2 0,8 3,-1-2,1 0,14 0,-21-1,134 4,219-21,-340 14,15 0,1-1,-1-2,0-1,45-15,-75 20,-1-1,1 1,-1-1,0 0,0 0,0 0,0 0,0 0,4-5,-6 6,-1 0,1 0,-1 1,1-1,-1 0,0 0,1 1,-1-1,0 0,0 0,0 0,0 0,1 0,-1 1,0-1,0 0,-1 0,1 0,0 0,0 0,0 1,-1-1,1 0,0 0,-1 0,1 1,0-1,-1 0,1 0,-1 1,1-1,-1 0,0 1,1-1,-1 1,0-1,1 1,-1-1,0 1,0-1,1 1,-1 0,-1-1,-7-4,0 1,0 1,0-1,0 1,-1 1,1 0,-14-2,-74-2,90 6,-86 0,-105 14,-89 26,264-36,-49 7,-134 38,166-33,31-7,13-5,17-1,-1-4,-1-1,1-1,36-11,59-26,-84 28,-1 1,-14 7,0-2,0 0,0-1,-1-1,0 0,18-14,-32 22,-1-1,1 1,-1 0,0 0,1 0,-1-1,0 1,1 0,-1 0,0-1,1 1,-1 0,0-1,0 1,1 0,-1-1,0 1,0-1,0 1,1 0,-1-1,0 1,0-1,0 1,0-1,0 1,0 0,0-1,0 1,0-1,0 1,0-1,0 1,0 0,0-1,-1 1,1-1,0 1,0-1,-2 0,1 1,0-1,0 0,-1 1,1-1,0 1,-1 0,1-1,0 1,-1 0,-2 0,-13 0,0 1,-1 0,1 2,0 0,-21 7,-86 32,87-28,0 2,1 1,1 2,-53 38,85-55,0 0,0 1,0 0,1 0,-1 0,1 0,-1 0,-1 5,3-7,1-1,0 1,0 0,-1 0,1 0,0 0,0 0,0 0,0 0,0 0,0-1,0 1,1 0,-1 0,0 0,0 0,1 0,-1 0,0-1,1 1,-1 0,1 0,-1 0,1-1,0 1,-1 0,1-1,0 1,-1 0,1-1,0 1,0-1,-1 1,1-1,0 0,0 1,0-1,0 0,0 1,8 2,0 0,1 0,-1 0,0-1,1-1,16 1,63-4,-68 0,740-88,-711 82,174-29,-185 30,-53 10,-68 13,-427 90,8 43,390-109,3 6,-163 93,264-134,-30 19,35-22,0-1,0 1,1 0,-1-1,0 1,1 0,-1 0,1 0,0 0,0 0,0 0,0 1,-1 2,2-4,0 0,0-1,0 1,0 0,0 0,0 0,0 0,0-1,1 1,-1 0,0 0,1-1,-1 1,0 0,1 0,-1-1,1 1,-1 0,1-1,-1 1,1-1,0 1,-1-1,1 1,0-1,-1 1,1-1,0 0,0 1,0-1,-1 0,3 1,32 6,-33-7,62 5,82-3,39-9,60-11,55-10,237-43,684-179,-1005 190,-80 13,-127 44,-1-1,1 0,-1 0,0-1,14-11,-21 16,-1-1,1 1,-1-1,1 1,-1-1,1 1,-1-1,1 0,-1 1,1-1,-1 1,0-1,1 0,-1 1,0-1,0 0,1 0,-1 1,0-1,0 0,0 0,0 1,0-1,0 0,0 0,0 1,0-1,0 0,-1 1,1-1,0 0,0 0,-1 1,1-1,0 0,-1 1,1-1,-1 1,1-1,-1 1,0-2,-4-2,0 0,-1 1,1-1,-1 1,1 0,-1 1,0 0,-8-3,-62-13,57 14,-333-50,-13 21,293 28,-812-54,-3 50,602 28,223-11,0 3,-87 27,129-32,-1 1,2 1,-1 1,1 1,1 1,-22 15,34-22,1 1,0-1,0 1,0 0,1 0,-1 1,1-1,1 1,-1 0,1 0,0 0,0 0,1 1,-1-1,2 1,-1 0,1-1,0 1,0 0,1 0,-1 0,2 10,0-9,0-1,0 1,1-1,0 1,0-1,1 0,0 0,0 0,1 0,-1 0,2-1,-1 0,1 0,-1 0,2 0,-1-1,1 1,0-1,0-1,0 1,0-1,1 0,0-1,8 4,15 1,0-2,0 0,0-2,39 0,-67-4,168 6,64-6,65-8,138-20,-2-20,-3-18,426-125,-680 139,-150 42,46-21,-71 29,0 1,0-1,0 1,0-1,0 0,-1 0,1-1,-1 1,0 0,1-1,-1 1,3-5,-5 5,0 1,0-1,1 1,-1-1,0 1,0 0,-1-1,1 1,0-1,0 1,-1 0,1-1,0 1,-1-1,0 1,1 0,-1 0,0-1,1 1,-1 0,0 0,0 0,0 0,0 0,0 0,0 0,0 0,-2-1,-8-6,1 1,-1 0,0 1,-18-9,-57-18,74 29,-121-40,-270-51,-149 32,435 57,0 6,-134 15,189-7,1 2,1 3,0 3,1 2,-102 47,130-49,0 2,1 0,-53 44,72-52,0 0,0 1,1 0,1 1,0 0,0 0,1 1,1 0,0 0,1 1,-7 21,11-31,1 1,0-1,0 1,1 0,-1 0,1-1,0 1,0 0,1-1,-1 1,1 0,0-1,0 1,1-1,-1 1,1-1,0 1,0-1,1 0,-1 0,1 0,0-1,0 1,0 0,0-1,1 0,-1 0,1 0,0 0,4 2,6 2,0-1,0 0,0-1,1 0,0-2,0 1,0-2,20 2,40-1,-1-3,94-12,151-38,89-51,-288 62,151-70,-262 105,75-39,-76 38,1 0,-1-1,0 0,-1-1,1 0,8-10,-15 16,0 0,0 0,0 0,0-1,-1 1,1 0,0 0,0-1,-1 1,1-1,-1 1,1-1,-1 1,0-1,0 1,1-1,-1 1,0-1,0 1,0-1,-1 1,1-1,0 1,-1-1,1 1,-1-1,1 1,-1-1,0 1,1 0,-1-1,0 1,0 0,0 0,0-1,0 1,0 0,0 0,0 0,-1 1,1-1,0 0,-3-1,-4-2,-2-1,1 1,0 1,-1-1,-13-1,-19-3,0 1,-1 3,-68 1,33 7,-85 15,97-8,1 4,-111 39,137-39,0 2,1 2,1 1,1 2,-48 39,69-49,1 0,1 1,0 1,1 0,-11 16,20-26,1 0,0 0,0 0,0 0,0 1,1-1,0 1,0-1,0 1,0 8,1-10,0 1,0-1,1 0,0 1,0-1,0 0,0 0,0 0,1 0,-1 0,1 0,0 0,0 0,0 0,0-1,5 5,2 1,2 0,-1 0,1-1,0 0,1-1,0 0,0-1,18 5,2-1,0-1,40 4,-19-8,-1-2,1-3,-1-1,1-3,-1-3,0-1,-1-3,58-21,-95 29,-1-1,0-1,0 0,-1-1,17-11,-28 18,0-1,0 0,0 1,0-1,0 0,0 0,0 0,0 0,-1 1,1-1,0 0,0 0,-1 0,1-1,-1 1,1 0,-1 0,1 0,-1 0,0 0,0-1,1 1,-1 0,0 0,0-1,0 1,0 0,0 0,-1 0,1-1,0 1,-1 0,1 0,0 0,-1 0,0-1,1 1,-1 0,1 0,-1 0,0 0,0 1,0-1,-1-1,-5-4,-1 0,1 1,-1 0,-17-7,19 9,-108-48,-2 5,-224-57,-256-4,546 99,-1 3,1 2,-1 2,-51 6,86-3,1 0,0 2,0-1,0 2,0 0,1 0,0 2,0-1,1 2,-1 0,1 1,1 0,0 1,0 0,1 1,1 0,-13 16,13-13,1 1,0 0,1 1,1 0,0 0,1 1,1 0,1 0,0 0,1 0,1 1,1-1,0 1,1 0,4 24,0-16,1 0,2 0,0 0,2-1,1 0,1-1,1 0,1-1,23 32,-20-32,1-2,1 0,0 0,2-2,0 0,2-2,0 0,0-2,2 0,-1-1,2-2,0 0,1-2,0-1,47 11,-28-13,0-1,0-3,0-1,0-3,0-1,0-3,82-18,-57 4,0-3,-2-3,-1-2,69-40,-105 50,0 0,-1-2,-2-1,28-24,-52 40,0-1,0 1,0-1,0 1,0-1,-1 0,0-1,0 1,-1 0,0-1,1 0,0-6,-2 7,-1 1,1-1,-1 1,-1-1,1 0,-1 1,1-1,-1 1,0 0,-1-1,1 1,-1 0,0 0,0 0,0 0,-4-5,-8-9,0 1,-2 1,1 0,-24-16,25 20,-60-51,-4 3,-2 3,-127-67,115 79,-1 4,-3 5,-143-36,182 58,0 4,-1 2,0 2,-1 3,1 2,-1 3,-87 15,115-11,0 1,0 2,1 2,1 0,0 2,0 1,1 2,1 0,-31 26,42-29,1 1,1 0,0 0,1 2,0-1,1 2,1 0,1 0,1 1,0 0,1 1,1-1,0 2,2-1,-5 33,8-33,1-1,1 1,0 0,2-1,0 1,1 0,1-1,0 0,2 0,0 0,1-1,1 0,0 0,2-1,-1 0,16 18,-6-11,1-1,0-2,2 0,0-1,1-1,1-1,1-1,0-1,49 20,-24-15,1-3,1-2,90 13,-43-16,112-2,-72-12,-1-7,216-41,256-106,-304 50,-50 0,-64 7,-80 27,-102 64,1 0,-1-1,-1-1,1 1,-2-2,15-21,-21 29,1-1,-2 0,1 0,0 0,-1 0,0 0,0 0,0 0,0 0,-1 0,1-1,-1 1,0 0,-1 0,1-1,-1 1,0 0,0 0,0 0,0 0,-1 0,1 0,-1 0,0 0,-1 1,1-1,0 1,-1-1,0 1,-5-5,-4-2,0 0,0 1,0 0,-1 1,-1 1,1 0,-17-6,11 6,0 0,0 1,-1 2,0 0,1 0,-1 2,0 1,-27 1,32 1,0 1,0 1,0 0,1 1,-1 1,1 0,0 1,1 0,-1 1,1 1,-22 17,-3 6,3 3,-38 42,-56 83,118-145,-28 36,-37 62,68-98,0 1,0-1,2 1,0 0,1 1,0-1,1 1,1 0,-3 31,6-42,0 1,1-1,0 0,-1 1,2-1,-1 0,1 0,-1 0,1 0,1 0,-1 0,1 0,0-1,0 1,0-1,0 0,1 0,0 0,0-1,0 1,0-1,0 0,1 0,-1 0,1-1,0 1,0-1,6 2,-3-2,0 0,1 0,-1-1,0 0,1 0,-1-1,1 0,-1-1,0 0,1 0,-1 0,0-1,0-1,0 1,0-1,0-1,10-5,-8 1,1 0,-1 0,0-1,-1-1,0 0,-1 0,0 0,0-1,-1-1,-1 1,0-1,0 0,-1 0,4-18,-3 11,-1 0,-2-1,0 0,0 0,-2 0,-1 0,0 0,-7-37,6 50,0 0,-1 1,0-1,0 1,0-1,-1 1,0 0,-8-11,11 16,-1 0,1 1,-1-1,1 0,-1 1,0-1,1 1,-1-1,0 1,1-1,-1 1,0-1,0 1,1 0,-1-1,0 1,0 0,0 0,1 0,-1-1,0 1,0 0,0 0,0 0,1 0,-1 1,0-1,0 0,0 0,0 0,1 1,-1-1,0 0,0 1,1-1,-1 1,0-1,0 1,1-1,-1 1,1-1,-1 1,1 0,-1-1,1 1,-2 1,-2 4,0 0,0 1,1-1,-4 10,-4 11,2 1,1-1,1 1,1 1,1-1,2 1,1 0,3 46,0-64,1 0,0-1,4 12,-4-19,-1 1,0 0,1-1,0 0,0 1,0-1,0 0,0 0,1 0,0 0,4 3,-7-5,1-1,0 1,0-1,0 1,0-1,0 1,0-1,0 0,0 1,0-1,0 0,0 0,0 0,0 0,0 0,0 0,0 0,0 0,0 0,0 0,0-1,2 1,-1-1,0-1,0 1,1 0,-1-1,0 1,-1-1,1 0,0 0,2-2,3-6,-1 0,0-1,6-12,-9 18,72-175,-31 68,-41 106,-1-1,1 1,-1-1,-1 1,1-1,-1 0,-1 1,1-10,-1 15,0 0,0-1,0 1,-1 0,1-1,-1 1,1 0,-1 0,1 0,-1-1,1 1,-1 0,0 0,0 0,0 0,1 0,-1 0,0 0,-2-1,1 1,0 0,-1 1,1-1,0 0,0 1,-1 0,1-1,0 1,-1 0,1 0,0 0,0 0,-1 1,1-1,-3 2,-10 2,0 1,0 0,1 1,-1 1,-19 13,-68 50,76-50,-147 117,167-132,-7 5,9-12,4-10,55-267,-40 165,-4 0,-6-1,-5 1,-26-207,2 178,-6 0,-6 2,-70-179,33 150,63 150,0 1,-1 0,-20-25,28 41,1 1,0-1,-1 1,0-1,1 1,-1 0,0 0,-6-2,8 3,0 1,0-1,0 1,0 0,-1 0,1-1,0 1,0 0,0 0,-1 0,1 1,0-1,0 0,0 0,0 0,-1 1,1-1,-2 2,0 0,0 1,0 0,0 0,0 1,0-1,0 1,1-1,0 1,0 0,0 0,0 0,-2 7,-7 21,2 0,-8 45,-5 79,22-154,-27 263,12 1,24 337,-8-589,2 45,2-1,3 1,24 86,-20-112,-12-32,1 0,0 1,-1-1,1 0,0 0,-1 0,1 0,0 1,0-1,0-1,0 1,0 0,1 0,-1 0,0 0,0-1,0 1,2 0,-2-1,-1 0,1 0,0 0,-1 0,1 0,0 0,-1-1,1 1,0 0,-1 0,1-1,-1 1,1 0,0-1,-1 1,1-1,-1 1,1 0,-1-1,1 1,-1-1,0 0,1 1,-1-1,0 1,1-1,-1 1,0-1,0 0,1 1,-1-2,6-25,-5 25,3-33,-2-1,-2 1,0-1,-9-53,5 58,-159-1106,156 1099,-14-71,16 96,5 13,0 0,0 0,0 0,0-1,0 1,0 0,0 0,0 0,0 0,0 0,0 0,0 0,0 0,0 0,0 0,0 0,0 0,0 0,0 0,0 0,0 0,0 0,-1 0,1 0,0 0,0 0,0 0,0 0,0 0,0 0,0 0,0 0,0 0,0 0,0 0,0 0,0 0,0 0,0 0,-1 0,1 0,0 0,0 0,0 0,0 0,0 0,0 0,0 0,0 0,0 0,0 0,0 0,0 0,0 0,0 0,0 0,0 0,0 0,0 0,0 0,0 1,0-1,0 0,0 0,0 0,0 0,0 0,0 0,0 0,-3 21,2 145,28 246,-25-394,3 30,-4-45,-1 0,1 0,0-1,-1 1,1 0,1 0,-1 0,0-1,1 1,2 3,-4-6,0 0,0 0,0 1,0-1,1 0,-1 0,0 0,0 0,0 0,0 0,1 0,-1 0,0 0,0 0,0 1,1-1,-1 0,0 0,0 0,0 0,1 0,-1 0,0 0,0-1,0 1,0 0,1 0,-1 0,0 0,0 0,0 0,1 0,-1 0,0 0,0 0,0-1,0 1,8-12,1-13,-1 0,9-49,-12 48,76-523,-77 521,0 31,0 16,38 243,25 115,-63-359,-3-8,1-1,1 1,-1-1,1 0,1 1,0-2,0 1,8 11,-12-19,0-1,0 1,1-1,-1 0,0 1,1-1,-1 0,1 0,-1 1,0-1,1 0,-1 0,1 0,-1 1,1-1,-1 0,0 0,1 0,-1 0,1 0,-1 0,1 0,-1 0,1 0,-1 0,1 0,-1 0,0 0,1 0,-1-1,1 1,-1 0,1 0,-1 0,0-1,1 1,-1 0,0-1,1 1,-1 0,0-1,1 1,-1 0,0-1,1 1,-1 0,0-1,0 1,0-1,5-6,-2 0,1 0,-1-1,0 1,0-1,1-7,11-59,-13 60,18-120,-7 1,-5-2,-15-216,1 283,-19-81,23 138,0 1,-2-1,-6-17,9 27,1 0,0 1,-1-1,1 0,0 0,-1 1,1-1,-1 0,1 0,-1 1,0-1,1 1,-1-1,0 1,1-1,-1 1,0-1,0 1,1-1,-1 1,0 0,0 0,0-1,1 1,-1 0,0 0,0 0,0 0,0 0,0 0,1 0,-1 0,0 0,0 0,0 1,0-1,1 0,-1 1,0-1,0 0,0 1,1-1,-1 1,0-1,0 2,-5 3,1 0,0 1,0-1,-6 11,8-12,-33 52,2 1,-36 81,-34 133,56-109,44-140,0 0,1 1,1-1,2 1,1 28,0-43,0 0,1 0,0 0,0 0,0-1,1 1,0 0,1-1,0 0,8 12,-10-16,0 0,1-1,-1 1,1-1,0 0,0 1,-1-1,2 0,-1-1,0 1,0-1,0 1,1-1,-1 0,1 0,-1 0,1-1,-1 1,1-1,-1 0,1 0,-1 0,1 0,-1-1,1 0,3 0,4-3,-1 1,0-2,0 1,-1-1,1-1,-1 1,0-2,-1 1,10-10,6-8,35-44,-32 33,-1-2,-2-1,-1-2,25-62,-35 71,-2 0,-1-1,-2-1,-1 0,-2 0,3-58,-8 75,-1 0,0 1,-1-1,-5-17,6 28,-1 0,0-1,0 1,0 0,0 0,-1 0,0 0,0 0,0 1,-1-1,1 1,-1 0,0 0,-7-5,8 7,0 1,1 0,-1 0,0 0,1 0,-1 0,0 1,0-1,0 1,1 0,-1 0,0 0,0 0,0 1,0-1,0 1,1-1,-1 1,0 0,0 0,1 0,-1 1,1-1,-5 3,-6 6,0-1,0 2,-14 15,12-12,-210 209,186-180,2 2,2 1,-43 74,71-108,1 1,0 0,0 0,2 0,-6 21,9-30,1 0,-1-1,1 1,0 0,0 0,0 0,1-1,-1 1,1 0,0-1,0 1,0 0,0-1,1 1,0-1,-1 0,1 1,0-1,1 0,-1 0,0 0,1 0,0-1,5 5,-3-4,0 1,0-1,1 0,-1 0,1-1,-1 0,1 0,0 0,0-1,0 1,0-1,0-1,8 1,-3-2,-1 0,0 0,0-1,0 0,-1-1,1 0,13-7,3-3,0-2,0-2,-2 0,35-31,-10 4,-2-2,-2-3,45-62,-63 72,-1 0,-2-2,-2-1,-2-1,18-54,-32 78,-1 0,-1 0,-1-1,-1 1,0-1,-2 0,0 1,-1-1,-5-23,5 35,-1 0,-1 1,1-1,-1 1,-1-1,1 1,-1 0,0 0,-1 1,-10-13,10 15,1 0,-1 0,-1 0,1 1,0-1,-1 1,0 1,0-1,1 1,-2 0,1 0,0 1,0 0,0 0,-11 0,7 1,1 1,0 0,-1 0,1 1,0 0,-1 1,1-1,1 2,-1 0,0 0,-13 9,-6 6,-50 45,-191 217,191-194,-6 6,-549 625,623-706,-24 29,-33 50,48-55,18-34,0-1,1 0,-1 1,1-1,0 1,-1-1,1 1,0-1,0 1,0-1,0 1,0-1,0 1,0-1,0 1,1-1,-1 1,1-1,-1 0,2 3,-2-4,1 1,-1-1,1 1,-1-1,1 1,0-1,-1 1,1-1,0 0,-1 1,1-1,0 0,0 0,-1 1,1-1,0 0,0 0,-1 0,1 0,0 0,0 0,-1 0,1 0,0 0,0-1,-1 1,1 0,0 0,0-1,-1 1,1 0,0-1,0 0,24-19,-15 8,0 0,-2-1,1 1,-1-2,-1 1,6-16,28-92,-38 108,29-99,-5-1,-5-1,-5-1,3-214,-20 313,-4-66,3 74,-1 0,1 1,-1 0,-1-1,1 1,-1 0,0 0,-6-9,8 15,0-1,0 1,0 0,0-1,0 1,0 0,0 0,0 0,-1 0,1 0,0 0,-1 0,1 0,0 0,-1 0,1 1,-1-1,1 1,-1-1,0 1,1 0,-1-1,1 1,-1 0,0 0,1 0,-1 0,0 1,1-1,-1 0,1 1,-1-1,1 1,-1-1,1 1,-1 0,1-1,-1 1,1 0,0 0,-3 2,-4 5,0 0,0 0,1 0,-12 18,18-23,-590 939,585-932,-66 128,70-133,0-1,0 1,1-1,-1 1,1 0,0 7,1-12,0 0,0 1,0-1,0 1,0-1,0 0,0 1,0-1,0 0,0 1,0-1,1 0,-1 1,0-1,0 0,0 1,1-1,-1 0,0 1,0-1,1 0,-1 0,0 1,1-1,-1 0,0 0,1 0,-1 1,0-1,1 0,-1 0,0 0,1 0,-1 0,1 0,-1 0,0 0,1 0,-1 0,1 0,-1 0,0 0,1 0,-1 0,0 0,1 0,-1-1,0 1,1 0,-1 0,0 0,1-1,-1 1,12-7,-1 0,0 0,0-1,-1 0,0-1,0-1,12-14,-1 1,197-213,-36 36,77-69,290-325,-506 542,45-72,-86 121,16-32,-17 35,-1-1,0 0,1 0,-1 0,0 0,1 1,-1-1,0 0,0 0,0 0,0 0,0 0,0 0,0 0,0 0,0 1,0-1,0 0,0 0,-1 0,1 0,0 0,-1 0,1 1,-1-1,1 0,-1 0,1 1,-1-1,1 0,-2 0,1 0,-1 1,1-1,-1 1,1 0,-1 0,1 0,-1 0,1 0,-1 0,1 0,-1 0,1 0,-1 1,1-1,-1 1,1-1,-1 1,1-1,0 1,-1 0,1 0,0 0,-2 1,-32 28,0 9,1 2,-51 83,32-44,-210 291,-235 359,480-700,-2-1,2 2,0 0,3 2,-23 66,37-96,0-1,0 1,0 0,1 0,0 0,-1 0,1 0,0 0,1-1,-1 1,0 0,1 0,-1 0,1 0,0 0,0-1,0 1,1 0,-1-1,2 3,-1-3,0-1,-1 0,1 0,0 0,0 0,0 0,0 0,0 0,0 0,0-1,0 1,0-1,0 0,0 0,0 0,0 1,0-2,1 1,-1 0,0 0,0-1,0 1,0-1,0 0,0 1,0-1,3-2,5-2,1-1,-2 0,1 0,0-1,-1-1,14-14,46-60,-53 61,73-91,315-389,-355 445,128-163,-172 212,-1 3,-1-1,1 1,-1-1,0 0,0 0,-1 0,1-1,-1 1,0 0,-1-1,1 0,0-9,-2 14,0 0,0 0,-1 0,1-1,0 1,-1 0,1 0,-1 0,1 0,-1 0,0 0,1 0,-1 0,0 0,0 1,1-1,-1 0,0 0,0 1,0-1,0 0,0 1,0-1,0 1,0 0,-1-1,1 1,0 0,0-1,0 1,0 0,0 0,-1 0,1 0,0 0,-1 1,-4-1,0 0,0 1,1 0,-1 1,1-1,-9 4,-4 4,1 0,0 1,0 0,-21 19,-59 59,90-80,-159 165,-154 209,295-350,-52 70,65-84,1 1,0 1,-13 35,22-51,1-1,0 1,0-1,0 1,1 0,-1-1,1 1,0 0,0-1,0 1,1 0,-1-1,1 1,0 0,0-1,0 1,0-1,1 1,-1-1,1 0,3 5,-2-4,1 0,0 0,0-1,0 1,0-1,0 0,1 0,0-1,-1 1,1-1,0 0,0 0,0-1,7 2,-3-2,1 0,-1 0,1-1,-1-1,1 1,-1-2,1 1,-1-1,0 0,1-1,-1 0,-1-1,16-8,10-7,-2-2,33-27,-59 44,413-330,-250 208,128-103,-286 220,68-60,-70 59,0 0,0 0,-1-1,0 0,7-14,-13 22,-1 0,1 0,-1 1,0-1,0 0,0 0,0 0,-1 0,1 0,-1-1,0 1,0 0,0 0,0 0,0 0,-1 0,-1-6,1 6,-1 1,1-1,-1 0,0 1,0-1,0 1,0 0,0 0,-1 0,1 0,-1 0,1 0,-1 0,-5-2,-6-1,0 0,-1 1,1 0,-1 1,0 1,-16-1,-29-1,0 4,1 1,-1 4,0 2,1 3,1 2,0 2,0 4,2 1,-92 47,97-37,2 2,0 2,2 3,-57 56,70-57,1 1,2 1,1 2,3 1,-38 70,61-103,1 1,-1 1,1-1,0 0,1 1,0 0,0-1,0 13,2-19,0 1,1-1,-1 1,0 0,1-1,0 1,-1-1,1 1,0-1,0 1,1-1,-1 0,0 0,1 1,0-1,-1 0,1 0,0-1,0 1,0 0,0-1,0 1,0-1,1 1,-1-1,0 0,1 0,-1 0,1 0,-1-1,4 1,5 1,-1 0,1-1,0-1,-1 1,1-2,0 0,-1 0,1-1,-1 0,1-1,-1 0,0 0,14-8,14-8,-2-2,38-28,-24 17,176-106,-203 123,-23 15,0 0,0 0,1-1,-1 1,0 0,0 0,0 0,1 0,-1-1,0 1,0 0,0 0,0 0,0 0,0-1,1 1,-1 0,0 0,0 0,0-1,0 1,0 0,0 0,0-1,0 1,0 0,0 0,0-1,0 1,0 0,0 0,0 0,0-1,0 1,0 0,0 0,-1 0,1-1,0 1,0 0,0 0,0 0,0-1,-1 1,1 0,0 0,0 0,0 0,0 0,-1-1,1 1,0 0,0 0,0 0,-1 0,1 0,0 0,-16-3,15 3,-14-1,0 1,0 1,0 0,1 1,-1 0,0 1,-18 7,11-2,0 1,1 1,1 1,-21 15,-13 14,2 2,-58 63,109-105,-209 228,203-220,1-1,0 1,1-1,-8 14,12-19,0-1,1 1,-1 0,0 0,1 0,-1 0,1 0,-1 0,1 0,0 0,0 0,0 0,0 0,0 0,1 0,-1 0,0 0,1 0,0 0,-1 0,1-1,1 4,2 0,1-1,-1 1,1 0,-1-1,1 0,1 0,-1-1,0 1,1-1,0 0,0-1,0 1,0-1,8 2,8 1,-1-1,45 3,-29-6,1-2,0-2,-1-1,0-2,43-12,183-69,-177 56,210-69,168-61,-403 133,-59 27,0 0,0 0,-1 0,1 0,-1 0,1-1,-1 1,1 0,-1-1,0 1,0-1,2-1,-3 2,0 1,0-1,0 1,0-1,0 1,0-1,0 1,0-1,0 1,0 0,0-1,0 1,0-1,0 1,0-1,0 1,-1-1,1 1,0 0,0-1,-1 1,1-1,0 1,0 0,-1-1,1 1,0 0,-1-1,1 1,-1-1,-3-1,0 0,0 1,0-1,0 1,-1-1,1 1,0 0,-6 0,-73-5,1 4,-1 3,-115 17,68 2,0 6,1 5,-142 56,-354 175,600-250,-22 9,-55 34,99-54,1 0,-1 1,1 0,0-1,-1 1,1 0,0 0,0 0,0 0,0 0,1 0,-1 1,1-1,-1 1,1-1,0 1,0-1,-2 7,4-7,-1 0,0 0,1 0,0 0,-1 0,1 0,0 0,0-1,0 1,0 0,0 0,1-1,-1 1,1-1,-1 1,1-1,-1 1,1-1,0 0,-1 0,1 0,0 0,3 1,0 1,1 0,0-1,0 1,0-2,0 1,1 0,-1-1,0 0,0-1,1 0,11 0,4-3,-1-1,28-9,-41 11,601-200,-582 192,229-88,-203 75,0-3,77-51,-124 73,-1 0,0 0,0 0,0 0,-1-1,1 0,5-7,-9 10,-1 1,1 0,-1-1,1 1,-1 0,1-1,-1 1,0-1,0 1,0-1,0 1,0-1,0 1,0 0,0-1,0 1,-1-1,1 1,-1 0,1-1,-1 1,1 0,-1-1,0 1,1 0,-1 0,0-1,0 1,0 0,0 0,0 0,0 0,-1 1,1-1,0 0,0 0,-2 0,-10-7,0 1,-1 0,1 1,-1 1,-1 0,1 1,-1 0,0 1,-27-2,19 4,0 1,0 0,1 2,-1 1,-43 11,43-7,0 2,0 1,1 0,0 2,-31 23,-94 83,115-90,-22 18,-118 107,168-149,0 0,0 1,0 0,1 0,-1 0,1 0,-4 9,7-13,-1 1,1-1,0 0,-1 0,1 0,0 0,0 1,0-1,0 0,0 0,0 0,0 0,1 1,-1-1,0 0,1 0,-1 0,1 1,0 0,0-1,1 0,-1 0,0 1,0-1,1 0,-1 0,1-1,-1 1,1 0,-1 0,1-1,-1 1,1-1,0 1,2-1,1 1,1 0,-1-1,0 1,1-2,-1 1,1 0,-1-1,0 0,1-1,8-2,5-4,28-15,-38 18,432-274,-283 173,-118 80,-21 15,0 0,-1-2,-1 0,0-1,27-29,-43 42,-1 0,1 0,0 0,0-1,0 1,-1 0,1 0,0-1,-1 1,1 0,-1-1,0 1,1 0,-1-1,0 1,0 0,0-1,0 1,0-3,-1 3,1 0,-1-1,1 1,-1 0,0 0,0 0,0 0,1 0,-1 0,0 1,0-1,0 0,0 0,0 1,0-1,-1 0,0 0,-6-2,0 1,1 0,-1 0,0 1,-12-1,-13 2,-1 0,1 2,0 2,-53 12,-129 47,7 14,-208 109,386-171,9-6,1 1,0 0,0 2,2 1,-26 21,43-33,-1 0,1 0,0 0,0 1,0-1,0 1,0-1,1 0,-1 1,0 0,0 1,1-3,0 1,0-1,0 1,0-1,0 1,0-1,0 1,0-1,0 1,0-1,0 1,0-1,0 0,0 1,0-1,1 1,-1-1,0 1,0-1,1 0,-1 1,0-1,1 0,-1 1,1-1,0 1,0-1,0 1,1-1,-1 0,0 1,0-1,1 0,-1 0,0 0,0 0,1 0,-1 0,0-1,0 1,1 0,-1-1,0 1,0 0,0-1,0 0,0 1,1-1,-1 0,0 1,0-1,1-1,5-5,0 0,-1 0,0-1,0 1,0-1,-1-1,0 1,3-10,28-74,-32 80,0 1,-1 0,-1-1,3-23,-5 34,0 0,0 0,0 0,0-1,0 1,0 0,-1 0,1 0,0 0,-1 0,1 0,-1-1,1 1,-1 0,0-1,0 2,1-1,-1 1,1 0,-1-1,1 1,-1 0,1-1,-1 1,0 0,1 0,-1 0,0-1,1 1,-1 0,1 0,-1 0,0 0,1 0,-1 0,-1 1,-1 0,0 0,-1 0,1 0,0 1,0 0,0 0,0-1,-6 6,-136 134,82-77,-197 189,256-249,0 0,0 0,1 1,-1-1,1 1,0 0,-3 6,6-10,-1 0,1 0,0 1,-1-1,1 0,0 0,0 1,0-1,0 0,0 0,0 1,1-1,-1 0,0 0,0 0,1 1,-1-1,1 0,-1 0,1 0,0 0,-1 0,1 0,0 0,0 0,0 0,0 0,-1 0,1-1,0 1,0 0,1-1,-1 1,0 0,0-1,0 0,2 1,0 1,1-1,-1 0,0 0,0-1,1 1,-1-1,0 1,1-1,-1 0,1-1,-1 1,0 0,1-1,-1 0,0 0,1 0,-1 0,0 0,0-1,0 1,0-1,0 0,-1 0,1 0,3-4,7-6,-2 0,0-1,19-28,-15 20,52-62,-46 60,0-2,-2 0,-1-2,28-52,-45 75,1 1,-1-1,0 1,0-1,0 0,0 1,-1-1,0 0,1 0,-1 0,-1 1,0-6,1 8,0 0,-1 0,1-1,0 1,-1 0,0 0,1 1,-1-1,1 0,-1 0,0 0,0 0,0 0,1 1,-1-1,0 0,-2 0,1 0,0 1,0-1,0 0,0 1,0 0,0-1,0 1,0 0,0 0,0 0,0 0,-3 1,-3 1,1 1,0 0,0 0,0 0,0 0,0 1,1 1,0-1,0 1,0 0,-8 8,9-7,-1-1,1 1,-1-2,0 1,-1-1,1 0,-1 0,0 0,0-1,0 0,-14 3,-79 1,23-3,68-3,-1 0,1-1,-1 0,1 0,-1-1,1 0,-1-1,-11-3,18 3,-1 1,1-1,0 0,-1 0,1 0,0 0,0-1,0 1,1-1,-1 0,0 1,1-1,0-1,0 1,0 0,0 0,0-1,1 1,-1-1,1 1,0-1,0 0,0-5,-1-1,1 0,0 0,1-18,0 25,0 1,0-1,1 1,-1-1,1 1,0-1,0 1,-1-1,2 1,-1-1,0 1,0 0,1 0,-1 0,1 0,0 0,-1 0,1 0,4-2,49-34,-38 25,1 0,33-16,-12 12,1 2,0 1,1 2,69-11,59-4,-131 19,0-2,50-20,-84 29,-1-1,1 1,0-1,-1 0,0 0,1-1,5-4,-9 7,0-1,0 1,1 0,-1 0,0-1,0 1,0 0,0-1,0 1,1 0,-1-1,0 1,0 0,0-1,0 1,0 0,0-1,0 1,0 0,0-1,0 1,0 0,0-1,0 1,0 0,-1-1,1 1,0 0,0 0,0-1,0 1,-1 0,1-1,-2 0,1 0,-1 0,1 0,-1 0,0 0,1 0,-1 1,0-1,0 1,-2-1,-24-4,1 1,-1 1,1 1,-32 3,9 2,-67 14,92-12,1 2,0 0,1 2,-43 21,66-34,8-10,11-16,33-43,3 2,4 3,85-78,-124 126,-9 9,0 0,1 1,0 0,0 0,1 1,24-11,-36 19,1 1,-1-1,1 1,-1 0,1 0,-1-1,1 1,-1 0,1 1,-1-1,1 0,-1 0,1 1,-1-1,1 1,-1-1,1 1,-1-1,0 1,1 0,-1 0,0 0,0 0,0 0,1 0,-1 0,0 0,0 0,1 2,3 4,-1 1,1-1,6 17,-10-21,15 38,-13-28,2-1,-1 0,2 0,0-1,0 0,14 20,-19-31,-1 1,1 0,-1-1,1 1,0-1,-1 1,1-1,0 1,-1-1,1 1,0-1,-1 0,1 0,0 1,0-1,0 0,-1 0,1 0,0 0,0 1,0-1,-1-1,1 1,0 0,1 0,-1-1,1 0,-1 1,0-1,1 0,-1 0,0 0,0-1,1 1,-1 0,0 0,0-1,1-2,6-10,0-1,0 0,-2-1,7-23,14-71,-18 69,-7 31,1 1,-1-2,0 1,0 0,-1 0,0 0,-1-1,-1-10,1 21,0-1,0 0,0 0,0 1,-1-1,1 0,0 1,0-1,0 0,-1 0,1 1,0-1,-1 1,1-1,-1 0,1 1,-1-1,1 1,-1-1,1 1,-1-1,1 1,-1-1,0 1,1 0,-1-1,0 1,1 0,-2-1,0 2,1-1,-1 0,0 0,1 1,-1-1,1 1,-1 0,1 0,-1-1,1 1,-1 0,-1 2,-12 9,1 1,0 0,1 1,0 0,-10 17,-52 84,74-113,-25 46,2 0,2 2,2 0,2 1,3 1,-14 87,23-121,5-17,1-1,0 0,0 0,0 0,0 0,0 0,0 0,-1 0,1 1,0-1,0 0,0 0,0 0,-1 0,1 0,0 0,0 0,0 0,0 0,-1 0,1 0,0 0,0 0,0 0,0 0,-1 0,1 0,0 0,0 0,0 0,0-1,-1 1,1 0,0 0,0 0,0 0,0 0,0 0,0 0,-1-1,1 1,0 0,0 0,0 0,0 0,0-1,-2-2,0-1,0 0,1 0,0 0,0 0,-1-8,-33-369,21 172,11 176,-18-157,15 158,-1 0,-1 0,-23-54,9 38,-2 1,-2 2,-52-70,5 33,73 81,-1 0,0 0,0 0,1 0,-1 0,0 0,0 0,0 0,0 1,0-1,0 0,0 1,0-1,0 1,0-1,0 1,0-1,-2 1,2 0,1 0,-1 0,0 0,0 0,1 1,-1-1,1 0,-1 1,0-1,1 0,-1 1,1-1,-1 1,0-1,1 1,0-1,-1 1,1-1,-1 1,1-1,-1 1,1 1,-2 2,0 0,1 0,0 0,0 0,0 0,0 1,1-1,-1 8,2-6,-1 0,1 1,0-1,1 0,0 0,0 0,0-1,0 1,1 0,0-1,1 0,-1 1,1-1,0-1,0 1,0 0,0-1,1 0,0 0,0 0,0-1,1 0,-1 0,1 0,5 2,2 0,0-1,1 0,-1 0,0-2,1 0,0 0,-1-1,1-1,0 0,20-3,-29 2,0 0,0 0,0 0,0-1,0 1,0-1,-1-1,1 1,-1-1,1 1,-1-1,6-5,-8 5,1 0,-1 1,0-1,0 0,-1 0,1-1,-1 1,1 0,-1 0,0-1,0 1,0 0,-1-1,1 1,-1-1,0 1,0-1,0 1,-1-5,-2-7,-1 1,0 0,-1 0,0 0,-2 0,1 1,-2 0,0 0,-12-15,18 25,0 0,0 1,0-1,0 1,-1-1,1 1,0 0,-1 0,0 0,-4-3,5 5,-1-1,1 1,0-1,-1 1,1 0,0 0,-1 0,1 0,0 0,0 0,-1 1,1-1,0 1,0 0,-1-1,-3 3,-16 8,1 0,0 2,1 0,0 2,1 0,-24 25,-94 117,135-154,0-1,0 1,-1-1,1 1,0-1,-1 0,0 0,1 0,-5 2,5-3,1-1,0 0,0 0,0 1,0-1,-1 0,1 0,0 0,0 0,0-1,-1 1,1 0,0 0,0-1,0 1,0 0,0-1,0 1,0-1,0 0,0 1,0-1,0 0,0 0,0 0,0 1,0-1,0-2,-6-5,0-1,1 0,0-1,1 1,0-1,0 0,1 0,1-1,-1 1,-2-21,2-1,2 0,2-46,-1 47,-9-54,4 38,4 40,1 0,-1-1,-1 1,1 0,-1 1,0-1,-1 0,1 1,-1 0,-1 0,1 0,-1 0,0 1,0 0,-9-7,14 12,-1 0,0-1,1 1,-1 0,1 0,-1 0,0 0,1 0,-1 0,0 0,1 0,-1 0,1 0,-1 0,0 0,1 0,-1 0,0 0,1 1,-1-1,1 0,-1 1,1-1,-1 0,1 1,-1-1,1 0,-1 1,1-1,-1 1,1-1,0 1,-1-1,1 1,0-1,-1 1,1 0,0-1,0 1,-1-1,1 1,0 0,0-1,0 1,0 0,0 0,-5 35,5-33,0 293,2-144,-2-164,4-240,1 177,19-102,-24 176,0 0,0 0,0 0,0 0,0 0,0 0,1 0,-1 0,0 0,1 0,-1 0,0 0,1 0,0 1,-1-1,1 0,-1 0,1 0,0 1,0-1,-1 0,1 1,0-1,0 1,0-1,0 1,0-1,0 1,0-1,0 1,1 0,2 0,-1 1,1-1,-1 1,1 0,-1 1,0-1,1 1,4 2,234 137,-44-24,-162-100,-36-16,1-1,-1 0,0 0,1 1,-1-1,1 0,-1 0,1 0,-1 1,0-1,1 0,-1 0,1 0,-1 0,1 0,-1 0,1 0,-1 0,0 0,1 0,-1 0,1 0,-1 0,1-1,-1 1,0 0,1 0,-1 0,1-1,-1 1,0 0,1 0,-1-1,0 1,1-1,-6-16,-16-20,-48-62,33 50,7 11,19 27,2 0,-1-1,1 0,-6-14,14 23,7 5,45 25,162 76,-196-96,3 3,1-2,0-1,23 5,-38-10,-1-1,1-1,0 1,-1-1,1 0,0-1,-1 1,1-1,-1-1,1 1,-1-1,0 0,1-1,-1 0,7-4,10-8,-1-2,-1 0,32-34,50-67,-91 103,0 0,0 0,-1-1,-1-1,-1 0,9-22,-18 39,1-1,-1 0,0 0,1 0,-1 0,0 0,0 0,0 0,0 0,0 0,0 0,0-1,0 1,0 0,0 0,-1 0,1 0,0 0,-1 1,1-1,0 0,-1 0,1 0,-1 0,0-1,-1 2,1-1,0 0,0 0,-1 1,1-1,-1 1,1-1,0 1,-1 0,1-1,-1 1,1 0,-1 0,1 0,-2 0,-5 1,0 0,0 1,1 0,-1 0,-9 4,12-4,0 1,0-1,0 1,0 0,1 0,-1 1,-4 3,5 1,10-6,10-7,-13 3,1 0,-1 0,0-1,-1 1,1-1,4-5,-7 8,0-1,1 1,-1 0,1-1,-1 1,0-1,1 1,-1-1,0 1,0-1,0 1,1-1,-1 1,0-1,0 1,0-1,0 1,0-1,0 0,0 1,0-1,0 1,0-1,0 1,0-1,0 1,0-1,-1 1,1-1,0 1,0-1,-1 1,1-1,0 1,-1-1,1 1,0-1,-1 1,1 0,-1-1,1 1,0 0,-1-1,1 1,-1 0,1 0,-1-1,1 1,-1 0,0 0,1 0,-1 0,1 0,-1 0,1 0,-1 0,1 0,-1 0,0 0,-5 0,1 0,-1 0,1 0,-1 1,0 0,1 0,0 0,-1 1,1-1,-6 4,-2 0,-299 128,167-68,69-33,24-11,-91 51,141-71,1-1,0 1,-1 0,1 0,0-1,0 1,0 0,0 0,-1 0,1 0,1 0,-1 1,0-1,0 0,0 0,0 3,8-1,12-5,36-12,0-2,-2-2,58-28,-56 23,547-265,-600 288,27-15,-26 14,-3 2,-14 11,-268 191,188-130,4 4,-98 108,179-175,0 0,1 0,0 1,0 0,-7 17,15-27,-1 0,0 0,1 0,-1 1,1-1,0 0,-1 0,1 1,0-1,0 0,0 0,0 1,0-1,0 0,0 1,0-1,1 0,-1 0,0 1,1-1,-1 0,1 0,-1 1,1-1,0 0,0 0,-1 0,1 0,0 0,0 0,0 0,0-1,0 1,1 1,3 0,0 0,0 0,0 0,0 0,1-1,-1 0,8 1,42 3,0-2,0-2,0-3,0-3,100-20,-84 7,0-3,-1-2,122-61,-188 82,57-32,-56 31,0-1,0 0,-1 0,1 0,-1 0,0-1,0 0,4-6,-7 9,0 1,0-1,0 1,0-1,-1 0,1 1,-1-1,1 0,-1 0,0 1,0-1,0 0,0 0,0 0,0 1,0-1,0 0,-1 0,1 1,-1-1,0-2,-1 1,1 1,-1-1,0 1,0-1,0 1,0 0,-1 0,1-1,-1 2,1-1,-4-2,-6-2,0 0,-1 1,0 1,-18-5,8 3,1 2,-1 0,0 2,-1 0,1 1,0 2,0 0,0 2,0 0,0 2,-30 9,-1 7,1 3,1 2,2 2,0 2,2 2,-48 43,85-66,-8 6,-27 30,42-42,1 1,0 0,0 0,0 0,1 0,-1 0,1 0,0 1,0-1,1 1,-1 0,1-1,0 1,-1 8,3-10,-1 1,1-1,0 0,0 1,0-1,1 0,-1 0,1 0,-1 0,1 0,0 0,0 0,1 0,-1-1,0 1,1-1,0 0,-1 1,1-1,0-1,6 4,2 1,0-1,0 0,0-1,25 5,9-1,1-2,-1-2,69-3,140-21,-227 18,-5-1,323-36,-5-24,-328 60,-5 2,0 0,-1-1,1 1,-1-2,1 1,-1-1,0 0,0 0,0 0,9-8,-15 10,1 0,-1 0,1 1,-1-1,1 0,-1 0,1 0,-1 0,0 0,1 0,-1 0,0 0,0 0,0 0,0 0,0 0,0 0,0 0,0 0,0 0,-1 0,1 0,0 0,0 1,-1-1,1 0,-1 0,1 0,-1 0,1 0,-1 1,0-1,1 0,-1 0,0 1,0-1,1 0,-1 1,0-1,-2 0,-2-3,-1 0,0 1,0-1,-12-3,-5 0,1 2,-1 1,0 0,0 2,-34 0,27 1,-524 5,333 2,98-5,-156 7,213 0,41 0,21-2,15 1,4-4,0-1,0 0,0-1,0 0,1-1,-1-1,23-4,39-6,78-21,75-32,-166 46,5-2,1042-289,-844 240,-239 63,-23 5,1 0,-1 0,0-1,1 1,-1-1,0-1,0 1,0 0,6-5,-12 4,-8 1,-39 1,1 2,0 3,-53 9,62-7,-709 116,16 60,506-102,215-76,5-2,0 0,-1 0,1 1,0 0,0 0,1 0,-1 0,1 1,-1-1,1 1,-6 7,10-10,-1 0,1-1,0 1,-1-1,1 1,0-1,0 1,0 0,-1-1,1 1,0 0,0-1,0 1,0-1,0 1,0 0,0-1,0 1,0 0,0-1,1 1,-1 0,0-1,0 1,0-1,1 1,-1 0,1 0,1 0,-1 0,0 0,0 0,0 0,0-1,1 1,-1 0,0-1,1 1,2 0,3 1,0-1,0 0,0 0,10-1,9-2,0-2,0 0,41-13,357-123,-8-29,-196 63,-173 74,-47 32,1-1,0 1,-1-1,1 1,0-1,-1 1,1-1,-1 1,1-1,0 0,-1 1,0-1,1 0,-1 0,1 1,-1-1,0 0,0 0,1 1,-1-1,0 0,0 0,0 0,0 0,0-1,-1 1,0 1,0-1,0 1,0-1,0 1,0 0,0-1,0 1,0 0,0 0,0 0,0 0,-1 0,1 0,0 0,0 0,0 0,0 0,-2 1,-19 5,-1 0,2 2,-36 16,31-13,11-4,-400 180,281-120,-129 88,262-154,-19 11,1 1,0 1,1 1,-19 20,36-34,-1 1,1-1,0 1,0 0,-1-1,1 1,0 0,0 0,1 0,-1 0,0 0,1 0,-1 0,1 0,0 0,-1 0,1 0,0 0,0 0,1 4,0-3,0-1,0 1,0-1,1 0,-1 0,1 1,-1-1,1 0,0 0,0 0,0-1,0 1,0 0,3 1,5 3,1-1,0 0,0 0,0-1,0-1,14 3,8-1,1-1,-1-2,1-1,-1-1,1-2,0-2,40-9,19-10,112-43,23-22,291-156,-499 233,-11 7,-1 1,0-2,-1 1,1-2,-1 1,0 0,12-13,-19 18,0-1,0 1,1 0,-1-1,0 1,1 0,-1-1,0 1,0 0,0-1,1 1,-1-1,0 1,0 0,0-1,0 1,0-1,0 1,0 0,0-1,0 1,0-1,0 1,0-1,0 1,0 0,0-1,0 1,-1-1,1 1,0 0,0-1,0 1,-1 0,1-1,0 1,0 0,-1-1,1 1,0 0,-1-1,1 1,0 0,-1 0,1 0,0-1,-1 1,1 0,-1 0,1 0,0 0,-1 0,1 0,-1 0,1 0,-1 0,1 0,0 0,-1 0,-26-1,22 2,1 0,-1 0,1 1,-1-1,1 1,0 0,0 0,-1 0,2 1,-1 0,0-1,0 1,-3 5,-6 5,0 2,-10 16,-3 4,-367 361,368-373,16-14,-1 0,0 0,0 0,1 1,1 1,-14 19,21-27,0-1,0 0,0 1,0-1,1 1,-1-1,0 1,1-1,0 1,0 0,0-1,0 1,0-1,1 6,0-5,1 0,-1 0,1-1,-1 1,1 0,0-1,0 1,0-1,0 1,0-1,1 0,-1 0,1 0,-1 0,4 1,0 1,0-1,0 0,0 0,0-1,1 0,0 0,-1 0,1-1,0 0,-1 0,15 0,-11-2,1 0,-1-1,0 0,1-1,-1 0,0 0,10-6,11-8,-1-1,-1-1,44-38,-66 51,2-1,169-143,-142 116,-2-1,52-67,-84 98,1 1,0-1,-1 0,0 0,0-1,0 1,0 0,-1-1,0 1,1-5,-2 7,0 0,0 0,0 0,0 0,-1 0,1 0,-1 0,1 1,-1-1,0 0,0 0,0 0,0 1,0-1,0 1,0-1,0 1,-1-1,1 1,-1 0,1-1,-1 1,1 0,-1 0,-2-1,-5-3,-1 1,0 0,0 0,-1 1,1 0,-1 1,1 0,-16 0,-8 1,-46 3,56 1,0 0,1 2,-1 0,1 2,0 1,1 0,-1 2,2 1,-36 22,27-12,1 1,1 2,1 1,1 1,-37 48,56-65,0 0,0 1,1 0,1 0,-7 17,11-25,0 0,0 0,1 1,-1-1,1 0,-1 1,1-1,0 0,0 1,0-1,0 0,1 0,-1 1,0-1,1 0,0 1,-1-1,1 0,0 0,0 0,0 0,1 0,-1 0,0 0,1 0,-1-1,1 1,0 0,-1-1,1 1,0-1,0 0,4 2,0 0,-1-1,1 0,0 0,0 0,1-1,-1 0,0 0,0-1,0 1,1-1,-1-1,0 1,0-1,0 0,1-1,-1 1,0-1,-1 0,1-1,0 0,7-4,10-7,-1-1,-1-1,32-30,-51 44,168-161,-132 125,-26 27,18-20,-28 28,0 1,0 0,0-1,-1 0,1 1,-1-1,0 0,0 1,0-1,1-6,-2 9,0-1,0 0,0 0,0 0,0 0,-1 0,1 0,0 1,-1-1,1 0,-1 0,1 0,-1 1,1-1,-1 0,0 1,1-1,-1 1,0-1,1 0,-1 1,0-1,0 1,1 0,-1-1,0 1,0 0,0-1,0 1,0 0,1 0,-1 0,0 0,0 0,0 0,0 0,-1 0,-4 0,0 0,0 0,1 1,-12 2,1 3,-1 1,1 0,0 1,1 1,-22 16,-8 4,-98 52,-293 120,-176 4,-22-47,618-154,0 0,-1 0,0-2,-32 2,44-4,0 0,0-1,0 0,1 0,-1 0,0 0,0-1,1 0,-1 0,1 0,0 0,-1-1,1 0,0 0,0 0,1 0,-6-6,-23-31,-28-46,40 54,-2 1,-1 1,-40-40,45 51,18 19,0 0,0 0,0 0,0 0,0 0,0 0,1 0,-1 0,0 0,0 0,0 0,0 0,0 0,0 0,0 0,1 0,-1 0,0 0,0 0,0 0,0 0,0 0,0 0,0 0,0 0,1 0,-1 0,0 0,0 0,0 0,0 0,0 0,0 0,0 0,0 0,1 0,-1-1,0 1,0 0,0 0,0 0,0 0,0 0,0 0,0 0,0 0,0 0,0-1,0 1,0 0,0 0,0 0,0 0,0 0,0 0,0 0,0-1,0 1,0 0,0 0,0 0,0 0,0 0,0 0,0-1,41 21,96 71,15 8,-132-89,1 0,-1-1,2-1,-1-1,1-1,24 4,-43-10,10 2,0 0,0-1,22-1,-31 0,-1-1,0 1,1-1,-1 0,1 0,-1 0,0 0,0 0,0-1,0 0,0 1,0-1,0 0,0-1,-1 1,1 0,-1-1,1 1,1-4,10-21,0 0,-2-1,-1-1,12-55,-14 53,24-104,-33 134,1 0,-1 0,0-1,0 1,1 0,-1 0,0-1,0 1,-1 0,1 0,0-1,0 1,0 0,-1 0,1-1,-1 1,0-1,1 1,-1 1,1 0,-1-1,1 1,-1 0,0-1,1 1,-1 0,1 0,-1-1,0 1,1 0,-1 0,1 0,-1 0,0 0,1 0,-1 0,0 0,1 0,-1 0,1 0,-2 1,-4 1,0 0,1 1,-1 0,1 0,-8 5,-40 33,38-28,-1 0,-1-1,-1-1,-29 14,46-24,0-1,-1 1,1-1,-1 1,0-1,1 0,-1 1,1-1,-1 0,1 0,-1-1,0 1,1 0,-1 0,1-1,-1 1,1-1,-1 1,1-1,-2 0,1-1,-1 0,1 1,0-1,0 0,0 0,1-1,-1 1,0 0,1-1,-3-3,0-4,0 0,1 0,0 0,1 0,-2-12,2-6,1-32,1 22,-3 23,2 15,1 0,0 0,0 0,0 0,-1 0,1 0,0 0,0 0,0 0,-1-1,1 1,0 0,0 0,0 0,0 1,-1-1,1 0,0 0,0 0,0 0,-1 0,1 0,0 0,0 0,0 0,-1 0,1 0,0 1,0-1,0 0,0 0,0 0,0 0,-1 0,1 1,0-1,0 0,-14 27,-11 54,25-81,0 1,0-1,0 1,0-1,0 0,-1 1,1-1,0 1,0-1,0 1,-1-1,1 0,0 1,0-1,-1 1,1-1,0 0,-1 1,1-1,-1 0,1 0,0 1,-1-1,1 0,-1 0,1 0,-1 1,1-1,-1 0,1 0,0 0,-1 0,1 0,-1 0,1 0,-1 0,1 0,-1 0,-1-1,1 0,0 0,0 0,0-1,0 1,0 0,1-1,-1 1,0 0,0-1,0-2,-12-45,6 12,2-1,2 1,2-49,1 84,0 0,0-1,1 1,-1 0,1-1,-1 1,1 0,0 0,-1 0,1 0,1-1,0-1,-1 4,-1-1,1 1,0-1,-1 1,1 0,0-1,-1 1,1 0,0 0,0-1,-1 1,1 0,0 0,-1 0,1 0,0 0,0 0,-1 0,1 0,0 0,0 1,-1-1,1 0,0 0,-1 1,1-1,0 0,-1 1,1-1,0 0,-1 1,1-1,-1 1,1-1,-1 1,1 0,-1-1,1 2,7 7,-1 1,0-1,-1 1,0 1,0-1,-1 1,-1 0,1 0,3 18,-4-15,0 1,1-1,1-1,0 1,1-1,11 15,-8-14,-1 0,0 1,-1 0,11 30,17 69,-26-79,86 262,-70-219,-13-37,24 52,-29-74,-1 0,-1 0,0 1,-2 0,0 0,-1 0,-1 0,-1 1,-2 29,-1-40,0-1,0 1,-1-1,0 0,0 0,-1 0,0 0,-7 9,-48 64,45-64,-104 117,78-91,31-33,1 0,-13 22,16-23,0-1,-1-1,0 1,0-1,-1 0,-9 9,3-5,0 1,-20 26,-3 4,33-39,-1-1,0 0,0 0,0 0,0 0,-1 0,1-1,-1 0,1 0,-1 0,0-1,0 1,0-1,0 0,0-1,0 1,0-1,0 0,0 0,-10-2,0-1,1-1,-1 0,1-1,0 0,-24-13,15 8,20 9,-1 0,0 0,0-1,0 0,1 0,-1 0,1 0,-4-3,7 5,0-1,0 1,1 0,-1-1,0 1,1-1,-1 1,0 0,1 0,-1-1,1 1,-1 0,0 0,1-1,-1 1,1 0,-1 0,1 0,-1 0,1 0,-1 0,0 0,1 0,-1 0,1 0,-1 0,1 0,-1 0,1 0,18-1,-11 1,0 0,-1 0,1-1,-1 0,1 0,-1-1,1 0,-1 0,0 0,0-1,0 0,0-1,-1 0,1 0,-1 0,0-1,0 1,0-2,-1 1,0 0,7-10,-9 11,1 0,-1 1,1-1,0 1,1-1,-1 1,0 0,1 1,0-1,8-2,7-2,29-6,-18 5,54-13,-84 21,0-1,0 1,0 0,0 0,0 0,0 0,0 0,0 0,0 0,0 0,0 0,0 1,0-1,0 0,0 1,1 0,-2-1,0 0,0 1,0-1,1 0,-1 1,0-1,0 0,0 1,0-1,0 0,0 1,0-1,0 0,0 1,0-1,0 0,0 1,0-1,0 0,-1 1,1-1,0 0,0 1,0-1,0 0,-1 1,1-1,0 0,-1 1,-25 25,-233 159,-88 72,343-253,-1-1,1 1,0 1,0-1,-5 8,9-12,0 0,0 0,0 1,0-1,0 0,0 0,0 1,0-1,-1 0,1 0,0 0,0 1,0-1,0 0,0 0,0 1,0-1,0 0,1 0,-1 1,0-1,0 0,0 0,0 1,0-1,0 0,0 0,0 0,1 1,-1-1,0 0,0 0,0 0,1 1,13 0,15-6,-1-1,-1-2,49-20,-37 14,899-382,-889 371,84-56,-125 76,-1-1,0 0,8-9,-14 14,-1 1,1-1,-1 1,1-1,0 1,-1-1,0 0,1 1,-1-1,1 0,-1 1,0-1,1 0,-1 0,0 1,0-1,1 0,-1 0,0 1,0-1,0 0,0 0,0 0,0 1,-1-3,0 3,0 0,0-1,0 1,0 0,0-1,0 1,0 0,0 0,0 0,-1 0,1 0,0 0,0 0,0 0,0 1,0-1,0 0,0 1,-2 0,-34 13,0 1,2 2,-43 27,11-7,15-9,-258 144,15 27,283-190,1 0,1 0,0 0,-17 23,26-32,0 1,1 0,-1 0,0 0,1 0,-1 0,1 0,-1 0,1 1,0-1,0 0,-1 0,1 0,0 2,0-3,0 0,0 1,1-1,-1 0,0 0,0 1,0-1,1 0,-1 0,0 1,0-1,0 0,1 0,-1 0,0 0,1 1,-1-1,0 0,0 0,1 0,-1 0,0 0,1 0,-1 0,0 0,1 0,-1 0,0 0,1 0,-1 0,0 0,1 0,3-1,0 0,1 0,-1-1,0 1,0-1,5-3,78-49,115-96,-186 138,87-73,-87 70,0-1,-2 0,24-33,-37 48,1 0,-1-1,-1 1,1 0,0-1,0 1,0-1,-1 1,1-1,-1 1,1-1,-1 0,0 1,1-1,-1 1,0-1,0 0,0 1,0-1,-1-1,1 2,-1 1,0-1,0 0,1 1,-1-1,0 1,0-1,0 1,1-1,-1 1,0 0,0 0,0-1,0 1,0 0,0 0,0 0,0 0,0 0,0 0,0 0,1 0,-3 1,-9 1,1 1,-1 0,-18 8,-35 20,60-27,-1-1,1 1,0-1,0 1,0 1,1-1,-1 1,1 0,-4 6,7-10,0 0,1 0,-1 0,1 0,-1 0,1 0,-1 0,1 1,0-1,0 0,0 0,-1 0,1 0,0 0,0 1,0-1,1 0,-1 0,0 0,0 0,1 0,-1 1,1-1,-1 0,1 0,-1 0,1 0,-1 0,1 0,0-1,0 1,-1 0,1 0,0 0,0-1,0 1,0 0,0-1,0 1,0-1,0 1,0-1,0 1,2-1,-2 0,-1 1,0-1,1 0,-1 0,0 0,1 1,-1-1,0 0,0 0,1 1,-1-1,0 0,0 1,0-1,0 0,1 0,-1 1,0-1,0 0,0 1,0-1,0 1,0-1,0 0,0 1,0-1,0 0,0 1,0-1,0 0,0 1,0-1,0 0,0 1,0-1,-1 1,-7 14,5-9,-11 19,3-7,1 1,-11 28,20-43,-1 0,1 1,0-1,0 1,0 0,0-1,1 1,0-1,0 1,0 0,1-1,-1 1,1-1,0 1,0-1,4 8,-1-2,-11-19,-3-5,8 12,1 1,-1 0,0-1,1 1,-1 0,0 0,0 0,0 0,0 0,1 0,-1 1,0-1,-1 1,1-1,0 1,0 0,0 0,0 0,0 0,0 0,0 0,0 0,0 1,0-1,0 1,0 0,0-1,0 1,0 0,0 0,0 0,0 1,1-1,-1 0,1 1,-1-1,1 1,-1-1,1 1,0-1,0 1,-2 2,3-3,0-1,0 0,-1 1,1-1,0 0,0 1,0-1,0 1,-1-1,1 0,0 1,0-1,0 1,0-1,0 1,0-1,0 0,0 1,0-1,0 1,1-1,-1 1,0-1,0 0,0 1,0-1,1 1,-1-1,0 0,0 1,1-1,-1 0,0 1,1-1,-1 0,0 0,1 1,-1-1,0 0,1 0,-1 0,0 1,1-1,-1 0,1 0,-1 0,0 0,1 0,-1 0,1 0,-1 0,1 0,-1 0,0 0,1 0,-1 0,1 0,-1 0,1 0,-1-1,0 1,1 0,-1 0,1-1,29-10,19-18,50-39,-23 15,163-97,-190 126,-48 24,-1-1,1 1,-1 0,1-1,0 1,-1 0,1-1,0 1,-1 0,1 0,0 0,0 0,-1 0,1 0,0 0,0 0,-1 0,1 0,0 0,-1 0,1 0,0 0,0 1,-1-1,1 0,0 1,-1-1,1 0,-1 1,1-1,0 1,0 1,-1 0,0 0,0-1,0 1,0 0,0-1,0 1,0 0,0 0,-1-1,1 1,-1 1,-7 24,-1-1,-2 0,0-1,-23 36,-69 91,-45 30,144-178,-17 21,20-24,0 0,1 0,-1 0,0 0,1 0,-1 0,1 1,0-1,-1 0,1 0,0 0,-1 0,1 1,0-1,0 0,0 0,0 0,0 1,1-1,-1 2,0-3,0 1,1-1,-1 0,0 0,0 0,0 1,0-1,0 0,0 0,0 0,0 0,1 0,-1 1,0-1,0 0,0 0,0 0,1 0,-1 0,0 0,0 0,0 1,0-1,1 0,-1 0,0 0,0 0,0 0,1 0,-1 0,0 0,0 0,0 0,1 0,-1 0,0 0,0 0,0 0,1-1,-1 1,0 0,0 0,9-9,2-14,-6 9,-1-1,-1 0,-1 0,0 0,0-25,-2 32,0 0,-1 0,0-1,0 1,-1 0,0 1,-1-1,0 0,0 0,0 1,-1 0,-6-9,9 15,0 0,0-1,0 1,0 0,-1-1,1 1,-1 0,1 0,-1 0,1 0,-1 0,1 1,-1-1,0 0,1 1,-1-1,0 1,0 0,0 0,1-1,-1 1,0 0,0 1,0-1,1 0,-1 0,0 1,0-1,1 1,-4 1,-3 2,-1 0,1 1,0 0,-13 11,11-8,-16 11,1 1,1 2,0 1,-33 42,55-62,0 1,-1-1,1 1,1 0,-1 0,0-1,1 1,0 1,0-1,0 0,0 0,1 0,0 0,0 1,0-1,0 0,2 7,-2-11,0 0,0 0,0 0,0 0,0 0,0 1,0-1,0 0,0 0,0 0,0 0,0 0,0 0,0 0,0 0,0 0,0 0,0 0,0 1,0-1,0 0,0 0,0 0,0 0,0 0,-1 0,1 0,0 0,0 0,0 0,0 0,0 0,0 0,0 0,0 0,0 0,0 0,0 0,0 0,0 0,-1 0,1 0,0 0,0 0,0 0,0 0,0 0,0 0,0 0,0 0,0 0,0 0,0 0,0 0,-1 0,1 0,0 0,0 0,0 0,0 0,0 0,0 0,0 0,0 0,0 0,-8-7,-7-10,11 9,0-1,1 0,0 1,0-1,1-1,0 1,1 0,0 0,0-1,1 1,0-1,1 1,2-15,-3 24,0 0,0-1,0 1,0-1,0 1,0 0,0-1,0 1,1 0,-1-1,0 1,0 0,0-1,0 1,1 0,-1-1,0 1,0 0,1-1,-1 1,0 0,1 0,-1 0,0-1,1 1,-1 0,0 0,1-1,4 10,0 18,-4-17,1 28,-2-36,0 0,0 0,-1 1,1-1,0 0,-1 0,0 0,1 1,-1-1,0 0,0 0,-2 3,2-5,-1 0,1 0,-1-1,1 1,0 0,-1-1,1 1,0-1,0 1,-1-1,1 1,0-1,0 0,0 0,0 0,0 0,-1-1,-2 0,2 0,0 1,0 0,0 0,0 0,0 0,0 0,-1 0,1 1,0-1,0 1,-1 0,1-1,0 1,0 0,-1 0,1 1,0-1,-1 0,1 1,0-1,0 1,0 0,0 0,0 0,-1 0,-2 2,-1 3,0-1,0 1,0 0,1 1,-9 13,11-16,2-3,0 0,0 0,0 0,0 0,0 0,0 0,0 0,-1 0,1 0,0-1,0 1,-1-1,1 1,0-1,-1 1,1-1,-1 0,1 1,0-1,-1 0,1 0,-1 0,1 0,0 0,-1-1,1 1,-1 0,1-1,0 1,-1-1,1 1,0-1,-1 0,1 1,0-1,0 0,0 0,0 0,0 0,0 0,0 0,0 0,0 0,0 0,1-1,-1 1,0 0,1 0,-1-1,1 1,-1 0,1-1,0 1,-1-1,1 1,0-2,0 2,0 0,0 1,0-1,0 0,0 0,0 1,0-1,1 0,-1 1,0-1,0 0,1 1,-1-1,0 0,1 1,-1-1,0 1,1-1,-1 1,1-1,-1 0,1 1,0 0,-1-1,1 1,-1-1,1 1,1-1,23-5,-23 7,-1-2,1 1,0 0,0 0,0 0,0-1,-1 1,1-1,0 1,-1-1,1 0,0 0,-1 0,1 0,-1 0,1 0,-1 0,2-2,-2 0,-1 0,1 0,-1-1,0 1,0 0,0 0,0 0,0 0,-1-1,-1-4,0-6,2 14,0 0,0 0,0 0,0 0,0 0,0 0,0 0,0 0,0 0,0 0,0-1,0 1,0 0,0 0,0 0,0 0,0 0,0 0,0 0,0 0,0 0,0 0,0 0,0 0,0-1,0 1,0 0,1 0,-1 0,0 0,0 0,0 0,0 0,0 0,0 0,0 0,0 0,0 0,0 0,0 0,1 0,-1 0,0 0,0 0,0 0,0 0,0 0,0 0,0 0,0 0,0 0,0 0,0 0,1 0,-1 0,0 0,0 1,0-1,0 0,0 0,0 0,9 6,12 14,-17-17,9 10,1-2,0 0,1-1,1 0,-1-1,1-1,1 0,-1-1,28 7,-20-9,0 0,1-2,-1 0,0-2,1-1,40-4,-12-4,0-2,60-20,103-46,-204 71,271-111,-199 75,102-65,-152 84,-1-2,-1-1,42-44,-59 54,-2-1,0-1,-1 0,0-1,-2 0,0 0,-1-1,10-30,-13 24,0 0,-2 0,-1-1,0 1,-2-1,-5-48,-4 8,-25-96,-86-225,-28 11,131 335,4 8,-1 1,-2 0,-39-60,53 90,-1 0,0 0,1 0,-1 0,0 0,0 0,-1 1,1-1,0 1,-3-2,4 3,0-1,0 1,0 0,0 0,0 0,0 0,0 0,1 0,-1 0,0 0,0 0,0 0,0 0,0 0,0 1,0-1,1 0,-1 1,0-1,0 0,0 2,-3 1,1 1,0-1,0 1,0 0,0 0,1 0,0 1,0-1,0 1,-2 5,-15 53,2 1,-14 101,1 59,9 1,11 0,18 232,24-187,-22-221,-93-495,50 292,7 41,68 333,-23-133,-10-39,90 372,-91-397,-6-25,-4-14,-34-149,10 49,9 38,-124-534,119 543,15 56,7 13,0 0,0 0,0 0,0 0,0 0,0 0,-1 0,1 0,0 0,0 0,0 0,0 0,0 0,0 0,0 0,0 0,-1 0,1 0,0 0,0 0,0 0,0 0,0 1,0-1,0 0,0 0,0 0,-1 0,1 0,0 0,0 0,0 0,0 0,0 0,0 0,0 1,0-1,0 0,0 0,0 0,0 0,0 0,0 0,0 0,0 0,0 1,0-1,0 0,0 0,0 0,0 0,0 0,0 0,0 0,0 1,0-1,0 0,0 0,0 0,0 0,0 0,0 0,0 0,1 0,0 24,1 0,1 0,10 38,-2-8,145 553,-108-468,6-2,91 167,-110-247,-22-44,-13-13,0 0,1 0,-1 0,0 0,0 0,0 0,0 0,1 0,-1 0,0 0,0 0,0 0,0 0,1 0,-1 0,0 0,0 0,0 0,1 0,-1 0,0 0,0 0,0 0,0 0,1 0,-1 0,0 0,0 0,0-1,0 1,0 0,1 0,-1 0,0 0,0 0,0-1,0 1,0 0,0 0,0 0,0-1,1-2,0 0,-1-1,0 1,0 0,0-1,0 1,-1-4,-52-319,28 191,10 51,-78-371,91 451,3 11,4 23,131 490,-125-483,32 103,-37-129,-5-17,-2-16,-4 6,0 0,0 1,-13-23,-1-3,0-2,3 0,2-1,-18-90,31 122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5T17:57:50.535"/>
    </inkml:context>
    <inkml:brush xml:id="br0">
      <inkml:brushProperty name="width" value="0.2" units="cm"/>
      <inkml:brushProperty name="height" value="0.2" units="cm"/>
      <inkml:brushProperty name="color" value="#FFFFFF"/>
      <inkml:brushProperty name="ignorePressure" value="1"/>
    </inkml:brush>
  </inkml:definitions>
  <inkml:trace contextRef="#ctx0" brushRef="#br0">0 1,'3'0,"4"0,4 3,3 4,2 0,1 0,-2 1,-1 0,1 1,6 5,3 3,4 2,-1 1,-5 0,-5-4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5T17:57:44.807"/>
    </inkml:context>
    <inkml:brush xml:id="br0">
      <inkml:brushProperty name="width" value="0.2" units="cm"/>
      <inkml:brushProperty name="height" value="0.2" units="cm"/>
      <inkml:brushProperty name="color" value="#FFFFFF"/>
      <inkml:brushProperty name="ignorePressure" value="1"/>
    </inkml:brush>
  </inkml:definitions>
  <inkml:trace contextRef="#ctx0" brushRef="#br0">0 1,'0'0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5T17:54:25.858"/>
    </inkml:context>
    <inkml:brush xml:id="br0">
      <inkml:brushProperty name="width" value="0.2" units="cm"/>
      <inkml:brushProperty name="height" value="0.2" units="cm"/>
      <inkml:brushProperty name="color" value="#FFFFFF"/>
      <inkml:brushProperty name="ignorePressure" value="1"/>
    </inkml:brush>
  </inkml:definitions>
  <inkml:trace contextRef="#ctx0" brushRef="#br0">0 102,'302'0,"-347"1,26 0,0 0,-1-1,1-2,-19-3,37 5,0 0,0 0,1 0,-1 0,0 0,0 0,1-1,-1 1,0 0,0 0,1-1,-1 1,0-1,1 1,-1-1,0 1,1-1,-1 0,10-4,26 1,-16 4,0 1,0 0,0 2,0 0,33 10,-51-12,0-1,0 0,0 1,0-1,0 0,0 1,1-1,-1 0,0 0,0 0,0 0,0 0,0 0,0 0,0-1,0 1,0 0,0-1,0 1,0 0,0-1,0 0,0 1,0-1,0 1,0-1,0 0,0 0,-1 1,1-1,0 0,-1 0,1 0,0 0,-1 0,1 0,-1 0,0 0,1 0,-1 0,0 0,1-2,0-5,0 0,-1 0,0 0,-1-15,0 10,0-3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5T17:54:19.922"/>
    </inkml:context>
    <inkml:brush xml:id="br0">
      <inkml:brushProperty name="width" value="0.2" units="cm"/>
      <inkml:brushProperty name="height" value="0.2" units="cm"/>
      <inkml:brushProperty name="color" value="#FFFFFF"/>
      <inkml:brushProperty name="ignorePressure" value="1"/>
    </inkml:brush>
  </inkml:definitions>
  <inkml:trace contextRef="#ctx0" brushRef="#br0">816 127,'-62'-35,"33"17,-39-15,58 28,-2 1,1 1,0 0,-1 0,1 2,-1-1,-16 1,-104-8,0 1,46 7,-74 3,132 5,16-3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5T17:53:58.683"/>
    </inkml:context>
    <inkml:brush xml:id="br0">
      <inkml:brushProperty name="width" value="0.2" units="cm"/>
      <inkml:brushProperty name="height" value="0.2" units="cm"/>
      <inkml:brushProperty name="color" value="#FFFFFF"/>
      <inkml:brushProperty name="ignorePressure" value="1"/>
    </inkml:brush>
  </inkml:definitions>
  <inkml:trace contextRef="#ctx0" brushRef="#br0">23 252,'12'1,"-2"1,1 1,0 0,0 1,-1 0,17 8,-18-7,1-1,1 0,0-1,1 0,-1 0,1-1,15 0,72-3,-39 0,-20 0,72-9,-93 7,-12 3,-1-1,0 0,0 0,0-1,0 1,8-5,-14 6,1 0,-1 0,0 0,0 0,0 0,0 0,1 0,-1 0,0 0,0 0,0 0,0 0,0 0,0-1,1 1,-1 0,0 0,0 0,0 0,0 0,0 0,0 0,0-1,0 1,0 0,0 0,0 0,1 0,-1 0,0-1,0 1,0 0,0 0,0 0,0 0,0 0,0-1,0 1,0 0,0 0,0 0,-1 0,1 0,0-1,-7-2,-12 1,-209 0,114 4,98-4,16 1,0 1,0 0,0 0,0 0,0 0,0 0,0-1,0 1,0 0,0 0,0 0,0 0,0 0,0-1,0 1,0 0,0 0,0 0,0 0,0-1,0 1,0 0,0 0,0 0,0 0,0 0,0 0,0-1,0 1,1 0,-1 0,0 0,0 0,0 0,0 0,0 0,0 0,0-1,1 1,-1 0,0 0,0 0,0 0,0 0,1 0,29-13,252-93,-273 103,1 0,-1 0,1 1,0 0,0 1,0 0,19 1,-7 3,0 0,30 9,-16-5,-1-1,65 3,75-10,-67-1,19-9,-71 4,-206 8,70-2,-343 1,410 1,-1 1,1 0,0 1,0 0,0 1,1 1,-23 10,22-8,0-1,0-1,-1 0,0-1,0-1,-25 4,-27 1,46-5,-35 2,40-5,1 1,-1 0,1 1,0 1,0 0,0 0,0 2,1 0,-1 0,1 1,0 1,-16 11,11-6,-1-1,-27 11,34-13,11-9,1 1,0-1,0 0,0 1,0-1,0 1,0-1,0 0,0 1,0-1,0 1,0-1,0 0,0 1,0-1,0 1,0-1,0 0,1 1,-1-1,0 1,1 0,1 1,1 1,0 0,0-1,-1 1,2-1,2 2,13 11,-19-14,0-1,0 1,0-1,0 1,1-1,-1 1,0-1,0 1,0-1,0 1,0-1,0 1,-1-1,1 1,0-1,0 1,0-1,0 1,-1-1,1 1,0-1,0 0,-1 1,1-1,0 1,-1-1,1 0,0 1,-1-1,1 0,-1 1,1-1,0 0,-1 0,1 1,-1-1,1 0,-1 0,1 0,-1 0,1 0,-1 0,0 0,0 1,0-1,1 0,-1 0,0 0,0 1,1-1,-1 0,0 1,1-1,-1 0,1 1,-1-1,0 1,1-1,-1 1,1-1,-1 1,1 0,0-1,-1 1,1-1,-1 1,1 0,0 0,0-1,-1 1,1 0,0-1,0 1,0 0,0 0,0 0,1 3,1 0,0 0,0-1,0 1,0-1,1 1,-1-1,1 0,0 0,0 0,0 0,6 3,44 29,-48-32,2 0,0 1,1-1,-1 0,1 0,0-1,0 0,13 1,3-1,30-2,-36 0,1 0,0 1,25 4,1 4,-94-7,-317-2,341 3,25-3,0 0,0 1,0-1,0 0,0 0,0 0,0 0,0 0,0 0,0 0,0 0,0 0,0 0,-1 0,1 1,0-1,0 0,0 0,0 0,0 0,0 0,0 0,0 0,0 0,0 1,0-1,0 0,0 0,0 0,0 0,0 0,0 0,0 0,0 0,1 1,-1-1,0 0,0 0,0 0,0 0,0 0,0 0,0 0,0 0,0 0,0 0,0 0,0 0,1 0,-1 1,0-1,0 0,0 0,15 5,-5-1,-1 0,1 1,-1 0,0 0,0 1,10 8,-6-5,26 16,-24-19,1 0,0 0,0-2,0 0,1-1,-1 0,31 0,32 4,40 2,269-9,-371-2,1 0,0-1,0-1,-1 0,19-8,34-8,18-2,-51 12,0 1,0 2,1 1,42 0,8 7,-143 5,-122 6,143-12,19 0</inkml:trace>
  <inkml:trace contextRef="#ctx0" brushRef="#br0" timeOffset="1190.92">1169 604,'-335'0,"330"-1,1 1,-1-1,1 0,-1 0,1-1,0 1,-1-1,1 0,0 0,0 0,0 0,1-1,-1 0,1 0,-1 0,1 0,0 0,0-1,0 1,0-1,1 0,0 0,0 0,0 0,0 0,0-1,-1-7,3 11,0 0,0 0,1 0,-1-1,0 1,1 0,-1 0,1 0,-1 0,1 0,-1 0,1 0,0 0,0 0,-1 0,1 0,0 0,0 0,0 0,0 1,0-1,0 0,0 1,0-1,0 1,0-1,1 1,-1 0,0-1,0 1,0 0,1 0,-1 0,0 0,2 0,8-1,0 0,21 3,-23-2,31 2,206-2,-236 0,0-2,0 1,0-1,0 0,0-1,14-6,-24 8,1 1,-1 0,1-1,-1 1,1-1,-1 1,1-1,-1 1,1-1,-1 1,0-1,0 1,1-1,-1 1,0-1,0 0,1 1,-1-1,0 1,0-1,0 0,0 1,0-1,0 0,0 1,0-1,0 1,0-1,0 0,-1 1,1-1,0 1,0-1,-1 0,1 1,0-1,-1 1,1-1,0 1,-1-1,1 1,-1-1,1 1,-1 0,1-1,-1 0,-28-21,26 20,-113-84,103 74</inkml:trace>
  <inkml:trace contextRef="#ctx0" brushRef="#br0" timeOffset="17029.77">1011 304,'-3'-2,"0"1,0 0,1-1,-1 1,0-1,0 0,1 0,-1 0,1-1,0 1,0 0,0-1,-4-5,1 2,-10-11,-24-38,35 49,0-1,1 1,0-1,0 0,1 0,-1-1,2 1,-1 0,1-1,0-7,0-2,0 5,1 1,0-1,1 1,0-1,3-14,-4 26,0 0,0-1,0 1,0 0,0 0,0-1,0 1,0 0,0 0,1 0,-1-1,0 1,0 0,0 0,0-1,0 1,0 0,0 0,0 0,1-1,-1 1,0 0,0 0,0 0,0 0,1 0,-1-1,0 1,0 0,0 0,1 0,-1 0,0 0,0 0,1 0,-1 0,0 0,0 0,0 0,1 0,-1 0,0 0,0 0,1 0,-1 0,0 0,0 0,1 0,7 13,2 20,-3 3,-4-21,0 0,1-1,7 18,-9-28,0 0,1-1,0 1,0 0,0-1,0 0,1 1,-1-1,1 0,0-1,0 1,0-1,0 0,0 0,0 0,1 0,-1-1,1 0,-1 0,1 0,5 0,-7 0,0-1,1 0,-1 0,0 0,0 0,0 0,1-1,-1 1,0-1,0 0,0 0,0 0,0 0,0-1,0 1,0-1,-1 0,1 0,-1 0,1 0,-1 0,0 0,1-1,-1 1,-1-1,1 0,0 1,-1-1,1 0,1-5,5-37,-8 40,1-1,-1 1,1 0,0-1,0 1,1 0,-1 0,1 0,0 0,0 0,1 1,0-1,0 1,5-7,-8 10,0 1,1 0,-1 0,0-1,0 1,0 0,0 0,1 0,-1-1,0 1,0 0,0 0,1 0,-1 0,0-1,0 1,1 0,-1 0,0 0,1 0,-1 0,0 0,0 0,1 0,-1 0,0 0,0 0,1 0,-1 0,0 0,1 0,-1 0,0 0,0 0,1 0,-1 1,0-1,0 0,1 0,-1 0,0 0,0 1,0-1,1 0,2 17,-5 20,-12 27,10-50,0 0,1 0,1 0,0 0,1 0,1 17,0-29,1 0,-1 1,1-1,0 0,0 1,0-1,0 0,0 0,0 0,1 0,-1 0,1 0,-1 0,1 0,0-1,0 1,-1-1,1 1,0-1,1 0,-1 1,0-1,0 0,0-1,1 1,-1 0,1-1,2 1,9 2,0-2,0 1,24-2,-26 0,292-2,-277-1,-27 3,1 0,-1 0,0-1,1 1,-1 0,0 0,0 0,1 0,-1 0,0-1,0 1,1 0,-1 0,0-1,0 1,1 0,-1 0,0-1,0 1,0 0,0 0,0-1,1 1,-1 0,0-1,0 1,-8-12,-1 6,0 0,0 1,0 0,-1 1,0 0,-19-5,-8-4,14 3,1-1,-22-16,11 7,16 13,-18-10,34 16,1 1,-1-1,0 1,0-1,0 0,1 1,-1-1,0 0,1 1,-1-1,0 0,1 0,-1 0,1 1,0-1,-1 0,1 0,0 0,-1 0,1 0,0 0,0 0,0 0,0 0,0 0,0 0,0 0,0 0,0 0,1-1,-1 1,1-1,0 1,0 0,0 0,1 0,-1 0,0 0,0 0,1 0,-1 0,0 0,1 0,-1 1,1-1,-1 1,3-1,31-8,-21 6,77-18,-85 20,-1 0,1 0,-1 1,1 0,-1 0,1 1,-1-1,1 1,-1 0,8 3,2 1,-1 2,18 9,8 5,-3-7,-26-10,0 0,0 1,-1 0,0 1,18 12,100 100,-123-114,0 1,0 0,-1 0,0 0,0 0,0 1,0 0,-1 0,0 0,4 11,-5-6,1-1,-2 1,1 0,-2 0,0 21,0 13,1-31,-1 1,0-1,-1 1,-5 23,3-32,1-1,-1 0,1 1,-2-1,1 0,0-1,-1 1,0-1,0 0,0 1,-1-2,1 1,-1-1,0 1,0-1,0 0,-10 3,-9 4,0-2,-41 10,59-17,-23 6,0-1,0-1,-52 1,26-6,-289 10,123 21,167-23,-67 9,110-16,1-2,0 0,-1 0,1-1,0 0,0 0,0-1,-15-7,5 3,-76-25,-172-63,233 80,0-2,-44-30,78 47,1 0,0 0,0 0,0 0,0 0,0 0,0-1,-1 1,1 0,0 0,0 0,0 0,0 0,0 0,0 0,0 0,-1 0,1-1,0 1,0 0,0 0,0 0,0 0,0 0,0 0,0-1,0 1,0 0,0 0,0 0,0 0,0 0,0 0,0-1,0 1,0 0,0 0,0 0,0 0,0 0,0-1,0 1,0 0,0 0,0 0,0 0,0 0,1 0,7-4,15 2,211-10,-157 4,79-17,-141 23,-1 0,1 1,21 1,-23 1,-1-1,1 0,-1-1,18-4,-30 5,0 0,-1 0,1 0,0 0,0 0,-1 0,1 0,0-1,0 1,0 0,-1 0,1 0,0 0,0 0,0-1,0 1,0 0,-1 0,1 0,0-1,0 1,0 0,0 0,0 0,0-1,0 1,0 0,0 0,0-1,-1 1,1 0,0 0,0 0,0-1,1 1,-1 0,0 0,0-1,0 1,0 0,0 0,0-1,0 1,0 0,0 0,0 0,1 0,-1-1,0 1,0 0,0 0,0 0,1 0,-1-1,0 1,0 0,0 0,1 0,-1 0,0 0,0 0,1 0,-1 0,0-1,-21-8,-32-6,-82-13,42 11,-99-18,151 31,0 1,-70 4,232-1,-46 2,-53-2,26 1,0-2,0-3,75-14,73-43,-122 35,96-20,-140 42,0 1,41 2,20-2,-88 3,220-27,-314 28,54 5,0 0,-53 18,89-24,0 0,0 0,-1 1,1-1,0 0,0 1,0-1,0 1,0-1,0 1,0 0,0-1,0 1,0 0,0 0,0 0,0 0,1 0,-1 0,0 0,0 0,1 0,-1 0,0 2,1-1,1 0,-1 0,1-1,-1 1,1 0,-1 0,1-1,0 1,0 0,0-1,0 1,0-1,1 1,-1-1,0 0,0 1,3 0,12 13,2-1,-1 0,2-1,37 19,89 32,-112-51,-12-3,-1 0,27 20,-17-10,-22-16,1 1,-1-1,1-1,18 6,-27-9,0 0,0 0,0 0,0 0,0 0,0 0,1 0,-1 0,0 0,0 0,0 0,0 0,0 1,0-1,0 0,1 0,-1 0,0 0,0 0,0 0,0 0,0 0,0 0,1 0,-1 0,0 0,0 0,0-1,0 1,0 0,0 0,0 0,1 0,-1 0,0 0,0 0,0 0,0 0,0 0,0 0,0 0,0-1,0 1,0 0,1 0,-1 0,0 0,0 0,0 0,0 0,0-1,0 1,0 0,0 0,0 0,0 0,-7-9,-17-10,20 16,-18-13,17 14,0-1,1 0,-1 0,1 0,0-1,0 0,0 0,0 0,-3-4,7 7,0 1,0 0,0-1,0 1,0-1,0 1,0 0,0-1,0 1,0-1,0 1,0 0,0-1,1 1,-1 0,0-1,0 1,0-1,0 1,1 0,-1-1,0 1,0 0,1 0,-1-1,0 1,1 0,-1 0,0-1,1 1,-1 0,0 0,1 0,-1-1,0 1,1 0,-1 0,1 0,20-5,-16 4,36-6,-1 1,1 3,0 1,51 5,-6-1,-16-3,-69 1,-1 0,0 0,1 0,-1 0,1 1,-1-2,1 1,-1 0,1 0,-1 0,0 0,1 0,-1 0,1 0,-1-1,0 1,1 0,-1 0,1 0,-1-1,0 1,1 0,-1-1,0 1,1 0,-1-1,0 1,0 0,1-1,-1 1,0-1,0 1,0 0,0-1,1 1,-1-1,-1-1,1 1,-1 0,1 0,-1-1,1 1,-1 0,0 0,0 0,1 0,-1 0,0 0,-1-1,-33-23,20 17,1 0,0-1,0-1,1 0,-24-23,31 25,-1 2,-11 5,-293 3,297-2,0 1,0 1,0 1,0 0,0 0,-22 10,-76 42,100-48,-42 18,0-3,-2-2,-88 20,85-24,25-8,-63 6,81-10,28 0,26 2,16 2,-36-4,0-1,1-1,-1 0,21-2,-38-3,-6-1,-10-6,-224-95,104 51,116 43,14 6,12 4,3 5,0 0,0 0,-1 1,1 0,-1 0,0 1,0 0,-1 1,8 8,-3-4,0-1,24 15,-7-10,62 22,-84-37,-9-6,-17-16,6 7,11 13,0 0,1 0,-1 1,0-1,1 0,-1 0,1 0,0 0,-1 0,1 0,0 0,0 0,0 0,1 0,-1 0,0 0,1 0,0 0,1-4,4-5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5T17:53:09.697"/>
    </inkml:context>
    <inkml:brush xml:id="br0">
      <inkml:brushProperty name="width" value="0.1" units="cm"/>
      <inkml:brushProperty name="height" value="0.1" units="cm"/>
      <inkml:brushProperty name="color" value="#FFFFFF"/>
      <inkml:brushProperty name="ignorePressure" value="1"/>
    </inkml:brush>
  </inkml:definitions>
  <inkml:trace contextRef="#ctx0" brushRef="#br0">40 93,'11'0,"0"1,-1 1,14 4,25 2,-34-7,-3 1,-1-2,0 1,0-2,0 1,22-5,-33 5,0 0,1 0,-1 0,0 0,1 0,-1 0,0-1,0 1,1 0,-1 0,0 0,0 0,0 0,1 0,-1 0,0-1,0 1,0 0,1 0,-1 0,0-1,0 1,0 0,0 0,1 0,-1-1,0 1,0 0,0 0,0-1,0 1,0 0,0 0,0-1,0 1,0 0,0 0,0-1,0 1,-9-9,-24-6,28 13,-9-2,0 0,-1 1,1 0,-26-1,49 3,0 1,-1-2,1 1,0-1,0-1,-1 1,1-2,-1 1,0-1,8-5,-16 6,-9 2,-9-1,6 2,-17 0,23 0,12 2,41 12,-62-11,-11-2,-37-1,36 0,21 0,7 0,179 0,-307 0,172 1,-27 0,0 0,0-1,0-1,24-5,-41 6,1 0,-1-1,1 1,-1-1,1 1,-1-1,1 0,-1 1,1-1,-1 0,0 0,0 0,1 0,-1 0,0 0,0-1,1 0,-2 1,0 1,0 0,0 0,0-1,0 1,0 0,0-1,0 1,0 0,0-1,0 1,0 0,0-1,0 1,0 0,0 0,0-1,0 1,-1 0,1-1,0 1,0 0,0 0,0-1,-1 1,1 0,0 0,0-1,-1 1,-16-6,-20 3,-1 1,-46 4,9 0,72-2,0 0,1 0,-1 0,0 0,0 1,0 0,1-1,-1 1,-4 2,6-2,1-1,-1 1,1-1,-1 1,1-1,-1 1,1-1,-1 1,1 0,0-1,-1 1,1 0,0-1,0 1,-1 0,1 0,0-1,0 1,0 0,0 0,0-1,0 1,0 0,0 0,0-1,1 1,-1 0,0 0,0-1,1 1,-1 0,0-1,1 1,-1 0,1-1,-1 1,0-1,1 1,0-1,-1 1,1 0,11 12,1-3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5T17:52:13.645"/>
    </inkml:context>
    <inkml:brush xml:id="br0">
      <inkml:brushProperty name="width" value="0.05" units="cm"/>
      <inkml:brushProperty name="height" value="0.05" units="cm"/>
      <inkml:brushProperty name="ignorePressure" value="1"/>
    </inkml:brush>
  </inkml:definitions>
  <inkml:trace contextRef="#ctx0" brushRef="#br0">31 49,'12'1,"0"0,-1 1,0 0,1 1,14 5,-16-4,0 0,0-1,1-1,0 0,-1-1,22 1,-22-3,1 0,0-1,-1-1,11-3,-35 3,-12 1,-1 0,1-1,0-1,0-1,1-1,-26-11,0 2,64 20,0 1,0 0,-1 1,15 10,-9-5,31 15,-47-26,-1-1,1 1,-1 0,1-1,-1 1,1-1,-1 0,1 1,0-1,-1 0,1 0,-1 0,1 0,0 0,-1 0,1-1,-1 1,1 0,0-1,-1 1,1-1,-1 0,0 0,1 1,-1-1,0 0,1 0,-1 0,0 0,0 0,0-1,0 1,2-2,-3 1,1 1,0-1,-1 0,1 0,-1 1,0-1,1 0,-1 0,0 0,0 0,0 1,-1-1,1 0,0 0,-1 0,1 1,-1-1,1 0,-1 0,0 1,0-1,0 0,0 1,0-1,0 1,0 0,0-1,-1 1,-1-2,-12-6,13 8,0 0,0 0,0 0,0 0,0 0,0-1,1 1,-1-1,0 1,1-1,-1 0,-1-2,29 15,-21-8,0 0,0 1,0-1,0 1,-1 0,1 1,-1-1,6 8,-4 0</inkml:trace>
</inkml:ink>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Rohan Kausik Nandula</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{D17236B3-D2C8-4466-B5AD-4A921AF89069}tf16392850_win32</Template>
  <TotalTime>331</TotalTime>
  <Pages>11</Pages>
  <Words>1345</Words>
  <Characters>7670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Balasubramanyam Nandula</dc:creator>
  <cp:keywords/>
  <cp:lastModifiedBy>918374041569</cp:lastModifiedBy>
  <cp:revision>34</cp:revision>
  <cp:lastPrinted>2006-08-01T17:47:00Z</cp:lastPrinted>
  <dcterms:created xsi:type="dcterms:W3CDTF">2021-06-24T02:20:00Z</dcterms:created>
  <dcterms:modified xsi:type="dcterms:W3CDTF">2021-07-13T09:54:00Z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